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744" w:rsidRDefault="005D4744"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209</wp:posOffset>
                </wp:positionV>
                <wp:extent cx="7096125" cy="1404620"/>
                <wp:effectExtent l="0" t="0" r="9525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4744" w:rsidRPr="005D4744" w:rsidRDefault="005D4744" w:rsidP="005D4744">
                            <w:pPr>
                              <w:shd w:val="clear" w:color="auto" w:fill="FFFFFF"/>
                              <w:jc w:val="center"/>
                              <w:rPr>
                                <w:caps/>
                                <w:sz w:val="28"/>
                                <w:szCs w:val="24"/>
                                <w:lang w:val="ru-RU"/>
                              </w:rPr>
                            </w:pPr>
                            <w:r w:rsidRPr="005D4744">
                              <w:rPr>
                                <w:sz w:val="28"/>
                                <w:szCs w:val="2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:rsidR="005D4744" w:rsidRPr="005D4744" w:rsidRDefault="005D4744" w:rsidP="005D4744">
                            <w:pPr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5D4744">
                              <w:rPr>
                                <w:sz w:val="24"/>
                                <w:lang w:val="ru-RU"/>
                              </w:rPr>
                              <w:t xml:space="preserve">Федеральное государственное автономное образовательное учреждение </w:t>
                            </w:r>
                          </w:p>
                          <w:p w:rsidR="005D4744" w:rsidRPr="005D4744" w:rsidRDefault="005D4744" w:rsidP="005D4744">
                            <w:pPr>
                              <w:shd w:val="clear" w:color="auto" w:fill="FFFFFF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proofErr w:type="gramStart"/>
                            <w:r w:rsidRPr="005D4744">
                              <w:rPr>
                                <w:sz w:val="24"/>
                                <w:lang w:val="ru-RU"/>
                              </w:rPr>
                              <w:t>высшего</w:t>
                            </w:r>
                            <w:proofErr w:type="gramEnd"/>
                            <w:r w:rsidRPr="005D4744">
                              <w:rPr>
                                <w:sz w:val="24"/>
                                <w:lang w:val="ru-RU"/>
                              </w:rPr>
                              <w:t xml:space="preserve"> профессионального образования</w:t>
                            </w:r>
                          </w:p>
                          <w:p w:rsidR="005D4744" w:rsidRPr="00026591" w:rsidRDefault="005D4744" w:rsidP="005D4744">
                            <w:pPr>
                              <w:shd w:val="clear" w:color="auto" w:fill="FFFFFF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</w:pPr>
                            <w:r w:rsidRPr="00026591"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  <w:t>«Дальневосточный федеральный университет»</w:t>
                            </w:r>
                          </w:p>
                          <w:p w:rsidR="005D4744" w:rsidRPr="00026591" w:rsidRDefault="005D4744" w:rsidP="005D4744">
                            <w:pPr>
                              <w:pBdr>
                                <w:top w:val="thinThickSmallGap" w:sz="24" w:space="1" w:color="auto"/>
                              </w:pBdr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Borders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10138"/>
                            </w:tblGrid>
                            <w:tr w:rsidR="005D4744" w:rsidRPr="005D4744" w:rsidTr="008B2CA1">
                              <w:tc>
                                <w:tcPr>
                                  <w:tcW w:w="1013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5D4744" w:rsidRPr="005D4744" w:rsidRDefault="005D4744" w:rsidP="005D4744">
                                  <w:pPr>
                                    <w:widowControl w:val="0"/>
                                    <w:jc w:val="center"/>
                                    <w:rPr>
                                      <w:sz w:val="32"/>
                                      <w:szCs w:val="28"/>
                                    </w:rPr>
                                  </w:pPr>
                                  <w:r w:rsidRPr="005D4744">
                                    <w:rPr>
                                      <w:b/>
                                      <w:sz w:val="32"/>
                                      <w:szCs w:val="28"/>
                                    </w:rPr>
                                    <w:t>ШКОЛА ЕСТЕСТВЕННЫХ НАУК</w:t>
                                  </w:r>
                                </w:p>
                              </w:tc>
                            </w:tr>
                          </w:tbl>
                          <w:p w:rsidR="005D4744" w:rsidRPr="00843CC2" w:rsidRDefault="005D4744" w:rsidP="005D4744">
                            <w:pPr>
                              <w:widowControl w:val="0"/>
                              <w:jc w:val="center"/>
                              <w:rPr>
                                <w:b/>
                                <w:bCs/>
                                <w:iCs/>
                                <w:sz w:val="32"/>
                                <w:szCs w:val="28"/>
                                <w:lang w:val="ru-RU"/>
                              </w:rPr>
                            </w:pPr>
                            <w:r w:rsidRPr="005D4744"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  <w:t xml:space="preserve">Кафедра </w:t>
                            </w:r>
                            <w:r w:rsidRPr="005D4744">
                              <w:rPr>
                                <w:b/>
                                <w:bCs/>
                                <w:iCs/>
                                <w:sz w:val="32"/>
                                <w:szCs w:val="28"/>
                                <w:lang w:val="ru-RU"/>
                              </w:rPr>
                              <w:t>прикладной математики, механики, управления и программного обеспечения</w:t>
                            </w:r>
                          </w:p>
                          <w:p w:rsidR="005D4744" w:rsidRPr="005D4744" w:rsidRDefault="005D4744">
                            <w:pPr>
                              <w:rPr>
                                <w:lang w:val="ru-RU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0;width:558.75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" stroked="f">
                <v:textbox style="mso-fit-shape-to-text:t">
                  <w:txbxContent>
                    <w:p w:rsidR="005D4744" w:rsidRPr="005D4744" w:rsidRDefault="005D4744" w:rsidP="005D4744">
                      <w:pPr>
                        <w:shd w:val="clear" w:color="auto" w:fill="FFFFFF"/>
                        <w:jc w:val="center"/>
                        <w:rPr>
                          <w:caps/>
                          <w:sz w:val="28"/>
                          <w:szCs w:val="24"/>
                          <w:lang w:val="ru-RU"/>
                        </w:rPr>
                      </w:pPr>
                      <w:r w:rsidRPr="005D4744">
                        <w:rPr>
                          <w:sz w:val="28"/>
                          <w:szCs w:val="24"/>
                          <w:lang w:val="ru-RU"/>
                        </w:rPr>
                        <w:t>МИНИСТЕРСТВО ОБРАЗОВАНИЯ И НАУКИ РОССИЙСКОЙ ФЕДЕРАЦИИ</w:t>
                      </w:r>
                    </w:p>
                    <w:p w:rsidR="005D4744" w:rsidRPr="005D4744" w:rsidRDefault="005D4744" w:rsidP="005D4744">
                      <w:pPr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5D4744">
                        <w:rPr>
                          <w:sz w:val="24"/>
                          <w:lang w:val="ru-RU"/>
                        </w:rPr>
                        <w:t xml:space="preserve">Федеральное государственное автономное образовательное учреждение </w:t>
                      </w:r>
                    </w:p>
                    <w:p w:rsidR="005D4744" w:rsidRPr="005D4744" w:rsidRDefault="005D4744" w:rsidP="005D4744">
                      <w:pPr>
                        <w:shd w:val="clear" w:color="auto" w:fill="FFFFFF"/>
                        <w:jc w:val="center"/>
                        <w:rPr>
                          <w:sz w:val="24"/>
                          <w:lang w:val="ru-RU"/>
                        </w:rPr>
                      </w:pPr>
                      <w:proofErr w:type="gramStart"/>
                      <w:r w:rsidRPr="005D4744">
                        <w:rPr>
                          <w:sz w:val="24"/>
                          <w:lang w:val="ru-RU"/>
                        </w:rPr>
                        <w:t>высшего</w:t>
                      </w:r>
                      <w:proofErr w:type="gramEnd"/>
                      <w:r w:rsidRPr="005D4744">
                        <w:rPr>
                          <w:sz w:val="24"/>
                          <w:lang w:val="ru-RU"/>
                        </w:rPr>
                        <w:t xml:space="preserve"> профессионального образования</w:t>
                      </w:r>
                    </w:p>
                    <w:p w:rsidR="005D4744" w:rsidRPr="00026591" w:rsidRDefault="005D4744" w:rsidP="005D4744">
                      <w:pPr>
                        <w:shd w:val="clear" w:color="auto" w:fill="FFFFFF"/>
                        <w:jc w:val="center"/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</w:pPr>
                      <w:r w:rsidRPr="00026591"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  <w:t>«Дальневосточный федеральный университет»</w:t>
                      </w:r>
                    </w:p>
                    <w:p w:rsidR="005D4744" w:rsidRPr="00026591" w:rsidRDefault="005D4744" w:rsidP="005D4744">
                      <w:pPr>
                        <w:pBdr>
                          <w:top w:val="thinThickSmallGap" w:sz="24" w:space="1" w:color="auto"/>
                        </w:pBdr>
                        <w:rPr>
                          <w:sz w:val="24"/>
                          <w:lang w:val="ru-RU"/>
                        </w:rPr>
                      </w:pPr>
                    </w:p>
                    <w:tbl>
                      <w:tblPr>
                        <w:tblW w:w="0" w:type="auto"/>
                        <w:tblBorders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10138"/>
                      </w:tblGrid>
                      <w:tr w:rsidR="005D4744" w:rsidRPr="005D4744" w:rsidTr="008B2CA1">
                        <w:tc>
                          <w:tcPr>
                            <w:tcW w:w="1013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5D4744" w:rsidRPr="005D4744" w:rsidRDefault="005D4744" w:rsidP="005D4744">
                            <w:pPr>
                              <w:widowControl w:val="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5D4744">
                              <w:rPr>
                                <w:b/>
                                <w:sz w:val="32"/>
                                <w:szCs w:val="28"/>
                              </w:rPr>
                              <w:t>ШКОЛА ЕСТЕСТВЕННЫХ НАУК</w:t>
                            </w:r>
                          </w:p>
                        </w:tc>
                      </w:tr>
                    </w:tbl>
                    <w:p w:rsidR="005D4744" w:rsidRPr="00843CC2" w:rsidRDefault="005D4744" w:rsidP="005D4744">
                      <w:pPr>
                        <w:widowControl w:val="0"/>
                        <w:jc w:val="center"/>
                        <w:rPr>
                          <w:b/>
                          <w:bCs/>
                          <w:iCs/>
                          <w:sz w:val="32"/>
                          <w:szCs w:val="28"/>
                          <w:lang w:val="ru-RU"/>
                        </w:rPr>
                      </w:pPr>
                      <w:r w:rsidRPr="005D4744"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  <w:t xml:space="preserve">Кафедра </w:t>
                      </w:r>
                      <w:r w:rsidRPr="005D4744">
                        <w:rPr>
                          <w:b/>
                          <w:bCs/>
                          <w:iCs/>
                          <w:sz w:val="32"/>
                          <w:szCs w:val="28"/>
                          <w:lang w:val="ru-RU"/>
                        </w:rPr>
                        <w:t>прикладной математики, механики, управления и программного обеспечения</w:t>
                      </w:r>
                    </w:p>
                    <w:p w:rsidR="005D4744" w:rsidRPr="005D4744" w:rsidRDefault="005D4744">
                      <w:pPr>
                        <w:rPr>
                          <w:lang w:val="ru-RU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id w:val="1300504333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:rsidR="00442A94" w:rsidRDefault="00442A94"/>
        <w:p w:rsidR="00442A94" w:rsidRDefault="005D4744">
          <w:pPr>
            <w:jc w:val="left"/>
            <w:rPr>
              <w:lang w:val="ru-RU"/>
            </w:rPr>
          </w:pP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04C2BB" wp14:editId="0EAF6CBC">
                    <wp:simplePos x="0" y="0"/>
                    <wp:positionH relativeFrom="margin">
                      <wp:posOffset>5497003</wp:posOffset>
                    </wp:positionH>
                    <wp:positionV relativeFrom="page">
                      <wp:posOffset>9072880</wp:posOffset>
                    </wp:positionV>
                    <wp:extent cx="590550" cy="260350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0550" cy="26035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  <w:szCs w:val="24"/>
                                  </w:rPr>
                                  <w:alias w:val="Год"/>
                                  <w:tag w:val=""/>
                                  <w:id w:val="-41948763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42A94" w:rsidRDefault="00442A94" w:rsidP="005D4744">
                                    <w:pPr>
                                      <w:pStyle w:val="af2"/>
                                      <w:ind w:left="-42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442A94">
                                      <w:rPr>
                                        <w:color w:val="FFFFFF" w:themeColor="background1"/>
                                        <w:sz w:val="36"/>
                                        <w:szCs w:val="24"/>
                                        <w:lang w:val="ru-RU"/>
                                      </w:rPr>
                                      <w:t>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04C2BB" id="Прямоугольник 132" o:spid="_x0000_s1027" style="position:absolute;margin-left:432.85pt;margin-top:714.4pt;width:46.5pt;height:20.5pt;z-index:251659264;visibility:visible;mso-wrap-style:square;mso-width-percent:76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" fillcolor="black [3213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6"/>
                              <w:szCs w:val="24"/>
                            </w:rPr>
                            <w:alias w:val="Год"/>
                            <w:tag w:val=""/>
                            <w:id w:val="-41948763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42A94" w:rsidRDefault="00442A94" w:rsidP="005D4744">
                              <w:pPr>
                                <w:pStyle w:val="af2"/>
                                <w:ind w:left="-42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442A94">
                                <w:rPr>
                                  <w:color w:val="FFFFFF" w:themeColor="background1"/>
                                  <w:sz w:val="36"/>
                                  <w:szCs w:val="24"/>
                                  <w:lang w:val="ru-RU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42A94"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AEB11E1" wp14:editId="2719DDAD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4421657</wp:posOffset>
                    </wp:positionV>
                    <wp:extent cx="5622290" cy="6720840"/>
                    <wp:effectExtent l="0" t="0" r="0" b="1206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2229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2A94" w:rsidRPr="00442A94" w:rsidRDefault="00A34E97">
                                <w:pPr>
                                  <w:pStyle w:val="af2"/>
                                  <w:spacing w:before="40" w:after="560" w:line="216" w:lineRule="auto"/>
                                  <w:rPr>
                                    <w:color w:val="F07F09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96"/>
                                      <w:szCs w:val="72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Название"/>
                                    <w:tag w:val=""/>
                                    <w:id w:val="78795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224B" w:rsidRPr="0073224B">
                                      <w:rPr>
                                        <w:color w:val="000000" w:themeColor="text1"/>
                                        <w:sz w:val="96"/>
                                        <w:szCs w:val="72"/>
                                        <w:lang w:val="ru-RU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UI и диалог с пользователем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0243C" w:themeColor="accent5" w:themeShade="80"/>
                                    <w:sz w:val="36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57420173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42A94" w:rsidRPr="00442A94" w:rsidRDefault="006152C7">
                                    <w:pPr>
                                      <w:pStyle w:val="af2"/>
                                      <w:spacing w:before="40" w:after="40"/>
                                      <w:rPr>
                                        <w:caps/>
                                        <w:color w:val="30243C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0243C" w:themeColor="accent5" w:themeShade="80"/>
                                        <w:sz w:val="36"/>
                                        <w:szCs w:val="28"/>
                                        <w:lang w:val="ru-RU"/>
                                      </w:rPr>
                                      <w:t>Студент (ы) группы с8404: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604878" w:themeColor="accent5"/>
                                    <w:sz w:val="32"/>
                                    <w:szCs w:val="24"/>
                                  </w:rPr>
                                  <w:alias w:val="Автор"/>
                                  <w:tag w:val=""/>
                                  <w:id w:val="206366232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42A94" w:rsidRPr="005D4744" w:rsidRDefault="0073224B">
                                    <w:pPr>
                                      <w:pStyle w:val="af2"/>
                                      <w:spacing w:before="80" w:after="40"/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Трикашный а</w:t>
                                    </w:r>
                                    <w:r w:rsidR="00442A94" w:rsidRPr="00442A94"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7AEB11E1" id="Текстовое поле 131" o:spid="_x0000_s1028" type="#_x0000_t202" style="position:absolute;margin-left:0;margin-top:348.15pt;width:442.7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" filled="f" stroked="f" strokeweight=".5pt">
                    <v:textbox style="mso-fit-shape-to-text:t" inset="0,0,0,0">
                      <w:txbxContent>
                        <w:p w:rsidR="00442A94" w:rsidRPr="00442A94" w:rsidRDefault="00CE453C">
                          <w:pPr>
                            <w:pStyle w:val="af2"/>
                            <w:spacing w:before="40" w:after="560" w:line="216" w:lineRule="auto"/>
                            <w:rPr>
                              <w:color w:val="F07F09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9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Название"/>
                              <w:tag w:val=""/>
                              <w:id w:val="78795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3224B" w:rsidRPr="0073224B">
                                <w:rPr>
                                  <w:color w:val="000000" w:themeColor="text1"/>
                                  <w:sz w:val="96"/>
                                  <w:szCs w:val="72"/>
                                  <w:lang w:val="ru-RU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UI и диалог с пользователем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0243C" w:themeColor="accent5" w:themeShade="80"/>
                              <w:sz w:val="36"/>
                              <w:szCs w:val="28"/>
                            </w:rPr>
                            <w:alias w:val="Подзаголовок"/>
                            <w:tag w:val=""/>
                            <w:id w:val="-57420173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42A94" w:rsidRPr="00442A94" w:rsidRDefault="006152C7">
                              <w:pPr>
                                <w:pStyle w:val="af2"/>
                                <w:spacing w:before="40" w:after="40"/>
                                <w:rPr>
                                  <w:caps/>
                                  <w:color w:val="30243C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30243C" w:themeColor="accent5" w:themeShade="80"/>
                                  <w:sz w:val="36"/>
                                  <w:szCs w:val="28"/>
                                  <w:lang w:val="ru-RU"/>
                                </w:rPr>
                                <w:t>Студент (ы) группы с8404: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604878" w:themeColor="accent5"/>
                              <w:sz w:val="32"/>
                              <w:szCs w:val="24"/>
                            </w:rPr>
                            <w:alias w:val="Автор"/>
                            <w:tag w:val=""/>
                            <w:id w:val="206366232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42A94" w:rsidRPr="005D4744" w:rsidRDefault="0073224B">
                              <w:pPr>
                                <w:pStyle w:val="af2"/>
                                <w:spacing w:before="80" w:after="40"/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Трикашный а</w:t>
                              </w:r>
                              <w:r w:rsidR="00442A94" w:rsidRPr="00442A94"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42A94">
            <w:rPr>
              <w:lang w:val="ru-RU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ru-RU"/>
        </w:rPr>
        <w:id w:val="9400326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D4744" w:rsidRDefault="005D4744" w:rsidP="005D4744">
          <w:pPr>
            <w:pStyle w:val="af1"/>
            <w:numPr>
              <w:ilvl w:val="0"/>
              <w:numId w:val="0"/>
            </w:numPr>
            <w:ind w:left="432"/>
          </w:pPr>
          <w:r>
            <w:rPr>
              <w:lang w:val="ru-RU"/>
            </w:rPr>
            <w:t>Оглавление</w:t>
          </w:r>
        </w:p>
        <w:p w:rsidR="001F3E84" w:rsidRDefault="005D4744">
          <w:pPr>
            <w:pStyle w:val="12"/>
            <w:tabs>
              <w:tab w:val="right" w:leader="dot" w:pos="12950"/>
            </w:tabs>
            <w:rPr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882027" w:history="1">
            <w:r w:rsidR="001F3E84" w:rsidRPr="007E333A">
              <w:rPr>
                <w:rStyle w:val="afb"/>
                <w:noProof/>
                <w:lang w:val="ru-RU"/>
              </w:rPr>
              <w:t>История изменений</w:t>
            </w:r>
            <w:r w:rsidR="001F3E84">
              <w:rPr>
                <w:noProof/>
                <w:webHidden/>
              </w:rPr>
              <w:tab/>
            </w:r>
            <w:r w:rsidR="001F3E84">
              <w:rPr>
                <w:noProof/>
                <w:webHidden/>
              </w:rPr>
              <w:fldChar w:fldCharType="begin"/>
            </w:r>
            <w:r w:rsidR="001F3E84">
              <w:rPr>
                <w:noProof/>
                <w:webHidden/>
              </w:rPr>
              <w:instrText xml:space="preserve"> PAGEREF _Toc375882027 \h </w:instrText>
            </w:r>
            <w:r w:rsidR="001F3E84">
              <w:rPr>
                <w:noProof/>
                <w:webHidden/>
              </w:rPr>
            </w:r>
            <w:r w:rsidR="001F3E84">
              <w:rPr>
                <w:noProof/>
                <w:webHidden/>
              </w:rPr>
              <w:fldChar w:fldCharType="separate"/>
            </w:r>
            <w:r w:rsidR="001F3E84">
              <w:rPr>
                <w:noProof/>
                <w:webHidden/>
              </w:rPr>
              <w:t>2</w:t>
            </w:r>
            <w:r w:rsidR="001F3E84"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12"/>
            <w:tabs>
              <w:tab w:val="left" w:pos="44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28" w:history="1">
            <w:r w:rsidRPr="007E333A">
              <w:rPr>
                <w:rStyle w:val="afb"/>
                <w:noProof/>
                <w:lang w:val="ru-RU"/>
              </w:rPr>
              <w:t>1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Диалог с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29" w:history="1">
            <w:r w:rsidRPr="007E333A">
              <w:rPr>
                <w:rStyle w:val="afb"/>
                <w:noProof/>
                <w:lang w:val="ru-RU"/>
              </w:rPr>
              <w:t>1.1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Стартовое окно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0" w:history="1">
            <w:r w:rsidRPr="007E333A">
              <w:rPr>
                <w:rStyle w:val="afb"/>
                <w:noProof/>
                <w:lang w:val="ru-RU"/>
              </w:rPr>
              <w:t>1.1.1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 xml:space="preserve">У пользователя есть аккаунт в </w:t>
            </w:r>
            <w:r w:rsidRPr="007E333A">
              <w:rPr>
                <w:rStyle w:val="afb"/>
                <w:noProof/>
              </w:rPr>
              <w:t>Google</w:t>
            </w:r>
            <w:r w:rsidRPr="007E333A">
              <w:rPr>
                <w:rStyle w:val="afb"/>
                <w:noProof/>
                <w:lang w:val="ru-RU"/>
              </w:rPr>
              <w:t>+.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1" w:history="1">
            <w:r w:rsidRPr="007E333A">
              <w:rPr>
                <w:rStyle w:val="afb"/>
                <w:noProof/>
                <w:lang w:val="ru-RU"/>
              </w:rPr>
              <w:t>1.1.2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 xml:space="preserve">У пользователя нет аккаунта в </w:t>
            </w:r>
            <w:r w:rsidRPr="007E333A">
              <w:rPr>
                <w:rStyle w:val="afb"/>
                <w:noProof/>
              </w:rPr>
              <w:t>Google</w:t>
            </w:r>
            <w:r w:rsidRPr="007E333A">
              <w:rPr>
                <w:rStyle w:val="afb"/>
                <w:noProof/>
                <w:lang w:val="ru-RU"/>
              </w:rPr>
              <w:t>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2" w:history="1">
            <w:r w:rsidRPr="007E333A">
              <w:rPr>
                <w:rStyle w:val="afb"/>
                <w:noProof/>
                <w:lang w:val="ru-RU"/>
              </w:rPr>
              <w:t>1.2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Окно программы при первом запуске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3" w:history="1">
            <w:r w:rsidRPr="007E333A">
              <w:rPr>
                <w:rStyle w:val="afb"/>
                <w:noProof/>
                <w:lang w:val="ru-RU"/>
              </w:rPr>
              <w:t>1.3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Окно программы при окончании загрузки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4" w:history="1">
            <w:r w:rsidRPr="007E333A">
              <w:rPr>
                <w:rStyle w:val="afb"/>
                <w:noProof/>
                <w:lang w:val="ru-RU"/>
              </w:rPr>
              <w:t>1.4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Процесс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5" w:history="1">
            <w:r w:rsidRPr="007E333A">
              <w:rPr>
                <w:rStyle w:val="afb"/>
                <w:noProof/>
                <w:lang w:val="ru-RU"/>
              </w:rPr>
              <w:t>1.4.1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Шаг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6" w:history="1">
            <w:r w:rsidRPr="007E333A">
              <w:rPr>
                <w:rStyle w:val="afb"/>
                <w:noProof/>
                <w:lang w:val="ru-RU"/>
              </w:rPr>
              <w:t>1.4.2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Шаг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7" w:history="1">
            <w:r w:rsidRPr="007E333A">
              <w:rPr>
                <w:rStyle w:val="afb"/>
                <w:noProof/>
                <w:lang w:val="ru-RU"/>
              </w:rPr>
              <w:t>1.4.3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E84" w:rsidRDefault="001F3E84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5882038" w:history="1">
            <w:r w:rsidRPr="007E333A">
              <w:rPr>
                <w:rStyle w:val="afb"/>
                <w:noProof/>
                <w:lang w:val="ru-RU"/>
              </w:rPr>
              <w:t>1.4.4</w:t>
            </w:r>
            <w:r>
              <w:rPr>
                <w:noProof/>
                <w:lang w:val="ru-RU" w:eastAsia="ru-RU"/>
              </w:rPr>
              <w:tab/>
            </w:r>
            <w:r w:rsidRPr="007E333A">
              <w:rPr>
                <w:rStyle w:val="afb"/>
                <w:noProof/>
                <w:lang w:val="ru-RU"/>
              </w:rPr>
              <w:t>Помощь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_Toc375882038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744" w:rsidRDefault="005D4744">
          <w:r>
            <w:rPr>
              <w:b/>
              <w:bCs/>
            </w:rPr>
            <w:fldChar w:fldCharType="end"/>
          </w:r>
        </w:p>
      </w:sdtContent>
    </w:sdt>
    <w:p w:rsidR="005D4744" w:rsidRDefault="00442A94">
      <w:pPr>
        <w:jc w:val="left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5D4744" w:rsidRDefault="005D4744" w:rsidP="00480697"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2" w:name="_Toc375882027"/>
      <w:r>
        <w:rPr>
          <w:lang w:val="ru-RU"/>
        </w:rPr>
        <w:lastRenderedPageBreak/>
        <w:t>История изменений</w:t>
      </w:r>
      <w:bookmarkEnd w:id="2"/>
    </w:p>
    <w:tbl>
      <w:tblPr>
        <w:tblStyle w:val="11"/>
        <w:tblW w:w="9359" w:type="dxa"/>
        <w:tblLook w:val="04A0" w:firstRow="1" w:lastRow="0" w:firstColumn="1" w:lastColumn="0" w:noHBand="0" w:noVBand="1"/>
      </w:tblPr>
      <w:tblGrid>
        <w:gridCol w:w="579"/>
        <w:gridCol w:w="1412"/>
        <w:gridCol w:w="5801"/>
        <w:gridCol w:w="1567"/>
      </w:tblGrid>
      <w:tr w:rsidR="005D4744" w:rsidTr="008B2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</w:pPr>
            <w:r>
              <w:t>id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Фамилия Имя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Причина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CR_id</w:t>
            </w:r>
            <w:proofErr w:type="spellEnd"/>
          </w:p>
        </w:tc>
      </w:tr>
      <w:tr w:rsidR="005D4744" w:rsidRPr="006C7A78" w:rsidTr="008B2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Default="005D4744" w:rsidP="008B2CA1">
            <w:pPr>
              <w:jc w:val="left"/>
              <w:rPr>
                <w:b w:val="0"/>
              </w:rPr>
            </w:pPr>
            <w:r>
              <w:t>0.1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Default="0073224B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Трикашный Артём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Pr="0073224B" w:rsidRDefault="005D4744" w:rsidP="0073224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Создание </w:t>
            </w:r>
            <w:r w:rsidR="0073224B">
              <w:rPr>
                <w:lang w:val="ru-RU"/>
              </w:rPr>
              <w:t xml:space="preserve">документа, создание начальной версии </w:t>
            </w:r>
            <w:r w:rsidR="0073224B">
              <w:t>UI</w:t>
            </w:r>
            <w:r w:rsidR="0073224B" w:rsidRPr="0073224B">
              <w:rPr>
                <w:lang w:val="ru-RU"/>
              </w:rPr>
              <w:t xml:space="preserve"> </w:t>
            </w:r>
            <w:r w:rsidR="0073224B">
              <w:rPr>
                <w:lang w:val="ru-RU"/>
              </w:rPr>
              <w:t>и диалога с пользователем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Pr="00422389" w:rsidRDefault="00422389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#51</w:t>
            </w:r>
          </w:p>
        </w:tc>
      </w:tr>
      <w:tr w:rsidR="00026591" w:rsidRPr="00843CC2" w:rsidTr="008B2CA1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026591" w:rsidRDefault="00026591" w:rsidP="008B2CA1">
            <w:pPr>
              <w:jc w:val="left"/>
              <w:rPr>
                <w:b w:val="0"/>
              </w:rPr>
            </w:pPr>
            <w:r>
              <w:t>0.2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026591" w:rsidRDefault="00026591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Трикашный Артём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5E4C28" w:rsidRDefault="00026591" w:rsidP="006935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Создание новой пиктограммы, переделывание структуры документа, обновление </w:t>
            </w:r>
            <w:r>
              <w:t>UI</w:t>
            </w:r>
            <w:r w:rsidR="005E4C28">
              <w:rPr>
                <w:lang w:val="ru-RU"/>
              </w:rPr>
              <w:t xml:space="preserve"> (версия документа с неполным функционалом и </w:t>
            </w:r>
            <w:r w:rsidR="00693529">
              <w:rPr>
                <w:lang w:val="ru-RU"/>
              </w:rPr>
              <w:t>с начальными примерами таблиц с элементами интерфейса</w:t>
            </w:r>
            <w:r w:rsidR="005E4C28">
              <w:rPr>
                <w:lang w:val="ru-RU"/>
              </w:rPr>
              <w:t>)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202E88" w:rsidRDefault="00202E88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#51</w:t>
            </w:r>
          </w:p>
        </w:tc>
      </w:tr>
    </w:tbl>
    <w:p w:rsidR="00480697" w:rsidRDefault="00480697" w:rsidP="005D4744">
      <w:pPr>
        <w:rPr>
          <w:lang w:val="ru-RU"/>
        </w:rPr>
      </w:pPr>
    </w:p>
    <w:p w:rsidR="00480697" w:rsidRDefault="00480697" w:rsidP="00480697">
      <w:pPr>
        <w:rPr>
          <w:lang w:val="ru-RU"/>
        </w:rPr>
      </w:pPr>
      <w:r>
        <w:rPr>
          <w:lang w:val="ru-RU"/>
        </w:rPr>
        <w:br w:type="page"/>
      </w:r>
    </w:p>
    <w:p w:rsidR="00B10B41" w:rsidRDefault="0073224B" w:rsidP="00202E88">
      <w:pPr>
        <w:pStyle w:val="1"/>
        <w:spacing w:before="100" w:beforeAutospacing="1"/>
        <w:ind w:left="431" w:hanging="431"/>
        <w:rPr>
          <w:lang w:val="ru-RU"/>
        </w:rPr>
      </w:pPr>
      <w:bookmarkStart w:id="3" w:name="_Toc375882028"/>
      <w:r>
        <w:rPr>
          <w:lang w:val="ru-RU"/>
        </w:rPr>
        <w:lastRenderedPageBreak/>
        <w:t>Диалог с пользователем</w:t>
      </w:r>
      <w:bookmarkEnd w:id="3"/>
    </w:p>
    <w:p w:rsidR="00C97956" w:rsidRDefault="00C97956" w:rsidP="00C97956">
      <w:pPr>
        <w:rPr>
          <w:lang w:val="ru-RU"/>
        </w:rPr>
      </w:pPr>
    </w:p>
    <w:p w:rsidR="0073224B" w:rsidRPr="00537D8A" w:rsidRDefault="0073224B" w:rsidP="001F399B">
      <w:pPr>
        <w:ind w:firstLine="431"/>
        <w:rPr>
          <w:sz w:val="28"/>
          <w:lang w:val="ru-RU"/>
        </w:rPr>
      </w:pPr>
      <w:r w:rsidRPr="00537D8A">
        <w:rPr>
          <w:sz w:val="28"/>
          <w:lang w:val="ru-RU"/>
        </w:rPr>
        <w:t xml:space="preserve">При установке приложения </w:t>
      </w:r>
      <w:proofErr w:type="spellStart"/>
      <w:r w:rsidRPr="00537D8A">
        <w:rPr>
          <w:sz w:val="28"/>
        </w:rPr>
        <w:t>CircleFilter</w:t>
      </w:r>
      <w:proofErr w:type="spellEnd"/>
      <w:r w:rsidRPr="00537D8A">
        <w:rPr>
          <w:sz w:val="28"/>
          <w:lang w:val="ru-RU"/>
        </w:rPr>
        <w:t xml:space="preserve"> мы увидим пиктограмму в правом верхнем углу на панели браузера </w:t>
      </w:r>
      <w:r w:rsidRPr="00537D8A">
        <w:rPr>
          <w:sz w:val="28"/>
        </w:rPr>
        <w:t>Google</w:t>
      </w:r>
      <w:r w:rsidRPr="00537D8A">
        <w:rPr>
          <w:sz w:val="28"/>
          <w:lang w:val="ru-RU"/>
        </w:rPr>
        <w:t xml:space="preserve"> </w:t>
      </w:r>
      <w:r w:rsidRPr="00537D8A">
        <w:rPr>
          <w:sz w:val="28"/>
        </w:rPr>
        <w:t>Chrome</w:t>
      </w:r>
      <w:r w:rsidRPr="00537D8A">
        <w:rPr>
          <w:sz w:val="28"/>
          <w:lang w:val="ru-RU"/>
        </w:rPr>
        <w:t>.</w:t>
      </w:r>
      <w:r w:rsidR="003C1F8D">
        <w:rPr>
          <w:sz w:val="28"/>
          <w:lang w:val="ru-RU"/>
        </w:rPr>
        <w:t xml:space="preserve"> (</w:t>
      </w:r>
      <w:proofErr w:type="gramStart"/>
      <w:r w:rsidR="003C1F8D">
        <w:rPr>
          <w:sz w:val="28"/>
          <w:lang w:val="ru-RU"/>
        </w:rPr>
        <w:t>пиктограмма</w:t>
      </w:r>
      <w:proofErr w:type="gramEnd"/>
      <w:r w:rsidR="003C1F8D">
        <w:rPr>
          <w:sz w:val="28"/>
          <w:lang w:val="ru-RU"/>
        </w:rPr>
        <w:t xml:space="preserve"> была изменена на более стильную)</w:t>
      </w:r>
    </w:p>
    <w:p w:rsidR="0073224B" w:rsidRDefault="00026591" w:rsidP="0073224B">
      <w:pPr>
        <w:jc w:val="center"/>
        <w:rPr>
          <w:i/>
          <w:lang w:val="ru-RU"/>
        </w:rPr>
      </w:pPr>
      <w:r>
        <w:rPr>
          <w:i/>
          <w:noProof/>
          <w:lang w:val="ru-RU" w:eastAsia="ru-RU"/>
        </w:rPr>
        <w:drawing>
          <wp:inline distT="0" distB="0" distL="0" distR="0">
            <wp:extent cx="2216505" cy="1417832"/>
            <wp:effectExtent l="0" t="0" r="0" b="0"/>
            <wp:docPr id="1" name="Рисунок 1" descr="C:\Users\Артём\AppData\Local\Microsoft\Windows\INetCache\Content.Word\Эмбл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ртём\AppData\Local\Microsoft\Windows\INetCache\Content.Word\Эмблем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000" cy="142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24B" w:rsidRDefault="0073224B" w:rsidP="0073224B">
      <w:pPr>
        <w:jc w:val="center"/>
        <w:rPr>
          <w:i/>
        </w:rPr>
      </w:pPr>
      <w:r>
        <w:rPr>
          <w:i/>
          <w:lang w:val="ru-RU"/>
        </w:rPr>
        <w:t xml:space="preserve">Рисунок </w:t>
      </w:r>
      <w:r w:rsidR="00026591">
        <w:rPr>
          <w:i/>
        </w:rPr>
        <w:t>1</w:t>
      </w:r>
      <w:r>
        <w:rPr>
          <w:i/>
          <w:lang w:val="ru-RU"/>
        </w:rPr>
        <w:t xml:space="preserve">. Пиктограмма </w:t>
      </w:r>
      <w:proofErr w:type="spellStart"/>
      <w:r>
        <w:rPr>
          <w:i/>
        </w:rPr>
        <w:t>CircleFilter</w:t>
      </w:r>
      <w:proofErr w:type="spellEnd"/>
    </w:p>
    <w:p w:rsidR="003C1F8D" w:rsidRDefault="003C1F8D" w:rsidP="0073224B">
      <w:pPr>
        <w:jc w:val="center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52BC1C15" wp14:editId="0D3A08D5">
            <wp:extent cx="2847619" cy="904762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8D" w:rsidRPr="003C1F8D" w:rsidRDefault="003C1F8D" w:rsidP="0073224B">
      <w:pPr>
        <w:jc w:val="center"/>
        <w:rPr>
          <w:i/>
        </w:rPr>
      </w:pPr>
      <w:r>
        <w:rPr>
          <w:i/>
          <w:lang w:val="ru-RU"/>
        </w:rPr>
        <w:t xml:space="preserve">Рисунок 1.5. Обновленная пиктограмма </w:t>
      </w:r>
      <w:proofErr w:type="spellStart"/>
      <w:r>
        <w:rPr>
          <w:i/>
        </w:rPr>
        <w:t>CircleFilter</w:t>
      </w:r>
      <w:proofErr w:type="spellEnd"/>
    </w:p>
    <w:p w:rsidR="001F399B" w:rsidRDefault="001F399B" w:rsidP="001F399B">
      <w:pPr>
        <w:jc w:val="left"/>
        <w:rPr>
          <w:i/>
        </w:rPr>
      </w:pPr>
      <w:r>
        <w:rPr>
          <w:i/>
        </w:rPr>
        <w:br w:type="page"/>
      </w:r>
    </w:p>
    <w:p w:rsidR="0073224B" w:rsidRDefault="0073224B" w:rsidP="0073224B">
      <w:pPr>
        <w:pStyle w:val="2"/>
        <w:rPr>
          <w:lang w:val="ru-RU"/>
        </w:rPr>
      </w:pPr>
      <w:bookmarkStart w:id="4" w:name="_Toc375882029"/>
      <w:r w:rsidRPr="0073224B">
        <w:rPr>
          <w:lang w:val="ru-RU"/>
        </w:rPr>
        <w:lastRenderedPageBreak/>
        <w:t>Стартовое окно</w:t>
      </w:r>
      <w:r>
        <w:rPr>
          <w:lang w:val="ru-RU"/>
        </w:rPr>
        <w:t xml:space="preserve"> программы</w:t>
      </w:r>
      <w:bookmarkEnd w:id="4"/>
    </w:p>
    <w:p w:rsidR="001F399B" w:rsidRPr="00AA51BF" w:rsidRDefault="001F399B" w:rsidP="00843CC2">
      <w:pPr>
        <w:pStyle w:val="3"/>
        <w:ind w:left="0" w:hanging="12"/>
        <w:rPr>
          <w:sz w:val="24"/>
          <w:lang w:val="ru-RU"/>
        </w:rPr>
      </w:pPr>
      <w:bookmarkStart w:id="5" w:name="_Toc375882030"/>
      <w:r w:rsidRPr="00AA51BF">
        <w:rPr>
          <w:sz w:val="24"/>
          <w:lang w:val="ru-RU"/>
        </w:rPr>
        <w:t xml:space="preserve">У пользователя есть аккаунт в </w:t>
      </w:r>
      <w:r w:rsidRPr="00AA51BF">
        <w:rPr>
          <w:sz w:val="24"/>
        </w:rPr>
        <w:t>Google</w:t>
      </w:r>
      <w:r w:rsidRPr="00AA51BF">
        <w:rPr>
          <w:sz w:val="24"/>
          <w:lang w:val="ru-RU"/>
        </w:rPr>
        <w:t>+.</w:t>
      </w:r>
      <w:bookmarkEnd w:id="5"/>
    </w:p>
    <w:p w:rsidR="0073224B" w:rsidRDefault="001F399B" w:rsidP="00CE7CAF">
      <w:pPr>
        <w:jc w:val="center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371C31" wp14:editId="62416AFA">
                <wp:simplePos x="0" y="0"/>
                <wp:positionH relativeFrom="column">
                  <wp:posOffset>5334000</wp:posOffset>
                </wp:positionH>
                <wp:positionV relativeFrom="paragraph">
                  <wp:posOffset>2342515</wp:posOffset>
                </wp:positionV>
                <wp:extent cx="400050" cy="361950"/>
                <wp:effectExtent l="0" t="0" r="19050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99B" w:rsidRPr="001F399B" w:rsidRDefault="001D3A81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71C31" id="Овал 7" o:spid="_x0000_s1029" style="position:absolute;left:0;text-align:left;margin-left:420pt;margin-top:184.45pt;width:31.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" fillcolor="white [3201]" strokecolor="#1b587c [3206]" strokeweight="1pt">
                <v:stroke joinstyle="miter"/>
                <v:textbox>
                  <w:txbxContent>
                    <w:p w:rsidR="001F399B" w:rsidRPr="001F399B" w:rsidRDefault="001D3A81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E8B794" wp14:editId="54D774E4">
                <wp:simplePos x="0" y="0"/>
                <wp:positionH relativeFrom="column">
                  <wp:posOffset>5334000</wp:posOffset>
                </wp:positionH>
                <wp:positionV relativeFrom="paragraph">
                  <wp:posOffset>2847340</wp:posOffset>
                </wp:positionV>
                <wp:extent cx="400050" cy="361950"/>
                <wp:effectExtent l="0" t="0" r="19050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99B" w:rsidRPr="001F399B" w:rsidRDefault="001D3A81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E8B794" id="Овал 8" o:spid="_x0000_s1030" style="position:absolute;left:0;text-align:left;margin-left:420pt;margin-top:224.2pt;width:31.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" fillcolor="white [3201]" strokecolor="#1b587c [3206]" strokeweight="1pt">
                <v:stroke joinstyle="miter"/>
                <v:textbox>
                  <w:txbxContent>
                    <w:p w:rsidR="001F399B" w:rsidRPr="001F399B" w:rsidRDefault="001D3A81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A46176" wp14:editId="433BBEBD">
                <wp:simplePos x="0" y="0"/>
                <wp:positionH relativeFrom="column">
                  <wp:posOffset>5314950</wp:posOffset>
                </wp:positionH>
                <wp:positionV relativeFrom="paragraph">
                  <wp:posOffset>1761490</wp:posOffset>
                </wp:positionV>
                <wp:extent cx="400050" cy="361950"/>
                <wp:effectExtent l="0" t="0" r="19050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99B" w:rsidRPr="001F399B" w:rsidRDefault="001D3A81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46176" id="Овал 6" o:spid="_x0000_s1031" style="position:absolute;left:0;text-align:left;margin-left:418.5pt;margin-top:138.7pt;width:31.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1F399B" w:rsidRPr="001F399B" w:rsidRDefault="001D3A81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91B8" wp14:editId="056CEB15">
                <wp:simplePos x="0" y="0"/>
                <wp:positionH relativeFrom="column">
                  <wp:posOffset>5295900</wp:posOffset>
                </wp:positionH>
                <wp:positionV relativeFrom="paragraph">
                  <wp:posOffset>751840</wp:posOffset>
                </wp:positionV>
                <wp:extent cx="400050" cy="361950"/>
                <wp:effectExtent l="0" t="0" r="19050" b="1905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99B" w:rsidRPr="001F399B" w:rsidRDefault="001D3A81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291B8" id="Овал 5" o:spid="_x0000_s1032" style="position:absolute;left:0;text-align:left;margin-left:417pt;margin-top:59.2pt;width:31.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" fillcolor="white [3201]" strokecolor="#1b587c [3206]" strokeweight="1pt">
                <v:stroke joinstyle="miter"/>
                <v:textbox>
                  <w:txbxContent>
                    <w:p w:rsidR="001F399B" w:rsidRPr="001F399B" w:rsidRDefault="001D3A81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8330B0" wp14:editId="49EFA249">
                <wp:simplePos x="0" y="0"/>
                <wp:positionH relativeFrom="column">
                  <wp:posOffset>5286375</wp:posOffset>
                </wp:positionH>
                <wp:positionV relativeFrom="paragraph">
                  <wp:posOffset>142240</wp:posOffset>
                </wp:positionV>
                <wp:extent cx="400050" cy="361950"/>
                <wp:effectExtent l="0" t="0" r="1905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99B" w:rsidRPr="001F399B" w:rsidRDefault="001D3A81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330B0" id="Овал 3" o:spid="_x0000_s1033" style="position:absolute;left:0;text-align:left;margin-left:416.25pt;margin-top:11.2pt;width:31.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1F399B" w:rsidRPr="001F399B" w:rsidRDefault="001D3A81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E7CAF">
        <w:rPr>
          <w:noProof/>
          <w:lang w:val="ru-RU" w:eastAsia="ru-RU"/>
        </w:rPr>
        <w:drawing>
          <wp:inline distT="0" distB="0" distL="0" distR="0">
            <wp:extent cx="2238375" cy="3343910"/>
            <wp:effectExtent l="0" t="0" r="9525" b="8890"/>
            <wp:docPr id="2" name="Рисунок 2" descr="C:\Users\Артём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ртём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8A" w:rsidRDefault="00537D8A" w:rsidP="00537D8A">
      <w:pPr>
        <w:jc w:val="center"/>
        <w:rPr>
          <w:i/>
          <w:lang w:val="ru-RU"/>
        </w:rPr>
      </w:pPr>
      <w:r>
        <w:rPr>
          <w:i/>
          <w:lang w:val="ru-RU"/>
        </w:rPr>
        <w:t>Рисунок 2. Стартовое окно программы</w:t>
      </w:r>
    </w:p>
    <w:p w:rsidR="001F399B" w:rsidRDefault="001F399B" w:rsidP="00CE7CAF">
      <w:pPr>
        <w:rPr>
          <w:lang w:val="ru-RU"/>
        </w:rPr>
      </w:pPr>
      <w:r>
        <w:rPr>
          <w:lang w:val="ru-RU"/>
        </w:rPr>
        <w:tab/>
      </w:r>
      <w:r w:rsidR="00537D8A">
        <w:rPr>
          <w:lang w:val="ru-RU"/>
        </w:rPr>
        <w:tab/>
      </w:r>
    </w:p>
    <w:p w:rsidR="001D3A81" w:rsidRDefault="001D3A81" w:rsidP="001D3A81">
      <w:pPr>
        <w:rPr>
          <w:lang w:val="ru-RU"/>
        </w:rPr>
      </w:pPr>
      <w:r>
        <w:rPr>
          <w:lang w:val="ru-RU"/>
        </w:rPr>
        <w:tab/>
      </w:r>
    </w:p>
    <w:p w:rsidR="001D3A81" w:rsidRDefault="001D3A81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1D3A81" w:rsidRDefault="001D3A81" w:rsidP="001D3A81">
      <w:pPr>
        <w:rPr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8B2CA1" w:rsidTr="00843CC2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8B2CA1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8B2CA1" w:rsidRDefault="008C2A1B">
            <w:proofErr w:type="spellStart"/>
            <w:r>
              <w:t>Start_pict</w:t>
            </w:r>
            <w:proofErr w:type="spellEnd"/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8B2CA1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8B2CA1" w:rsidRDefault="008C2A1B">
            <w:proofErr w:type="spellStart"/>
            <w:r>
              <w:t>Start_text</w:t>
            </w:r>
            <w:proofErr w:type="spellEnd"/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8B2CA1" w:rsidRPr="001F3E84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8B2CA1" w:rsidRDefault="008C2A1B">
            <w:r>
              <w:t>Start_button_01</w:t>
            </w:r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Переход к рабочему окну программы (1.2)</w:t>
            </w:r>
          </w:p>
        </w:tc>
      </w:tr>
      <w:tr w:rsidR="008B2CA1" w:rsidRPr="001F3E84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8B2CA1" w:rsidRDefault="008C2A1B">
            <w:r>
              <w:t>Start_button_02</w:t>
            </w:r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 (1.1.1.1)</w:t>
            </w:r>
          </w:p>
        </w:tc>
      </w:tr>
      <w:tr w:rsidR="008B2CA1" w:rsidRPr="001F3E84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8B2CA1" w:rsidRDefault="008C2A1B">
            <w:r>
              <w:t>Start_button_03</w:t>
            </w:r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Открытие всех доступных аккаунтов и кнопки «Выйти» (1.1.1.2)</w:t>
            </w:r>
          </w:p>
        </w:tc>
      </w:tr>
    </w:tbl>
    <w:p w:rsidR="00331D5A" w:rsidRPr="00843CC2" w:rsidRDefault="00843CC2" w:rsidP="00843CC2">
      <w:pPr>
        <w:jc w:val="center"/>
        <w:rPr>
          <w:i/>
          <w:lang w:val="ru-RU"/>
        </w:rPr>
      </w:pPr>
      <w:r>
        <w:rPr>
          <w:i/>
          <w:lang w:val="ru-RU"/>
        </w:rPr>
        <w:t>Таблица 1. Элементы стартового окна программы</w:t>
      </w:r>
    </w:p>
    <w:p w:rsidR="00AA51BF" w:rsidRDefault="00843CC2" w:rsidP="00AA51BF">
      <w:pPr>
        <w:pStyle w:val="4"/>
        <w:rPr>
          <w:lang w:val="ru-RU"/>
        </w:rPr>
      </w:pPr>
      <w:r>
        <w:rPr>
          <w:lang w:val="ru-RU"/>
        </w:rPr>
        <w:t>Стандартное окно открытия файла</w:t>
      </w:r>
    </w:p>
    <w:p w:rsidR="00AA51BF" w:rsidRPr="00AA51BF" w:rsidRDefault="00AA51BF" w:rsidP="00AA51BF">
      <w:pPr>
        <w:rPr>
          <w:lang w:val="ru-RU"/>
        </w:rPr>
      </w:pPr>
    </w:p>
    <w:p w:rsidR="00331D5A" w:rsidRPr="00331D5A" w:rsidRDefault="00331D5A" w:rsidP="00AA51BF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68579" cy="3147237"/>
            <wp:effectExtent l="0" t="0" r="8255" b="0"/>
            <wp:docPr id="12" name="Рисунок 12" descr="\\ARTYOM-NOTE\Users\Артём\Desktop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ARTYOM-NOTE\Users\Артём\Desktop\op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79" cy="314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D3F" w:rsidRPr="00755D3F" w:rsidRDefault="00843CC2" w:rsidP="00843CC2">
      <w:pPr>
        <w:jc w:val="center"/>
        <w:rPr>
          <w:lang w:val="ru-RU"/>
        </w:rPr>
      </w:pPr>
      <w:r>
        <w:rPr>
          <w:i/>
          <w:lang w:val="ru-RU"/>
        </w:rPr>
        <w:t>Рисунок 3. Стандартное окно открытия файла</w:t>
      </w:r>
    </w:p>
    <w:p w:rsidR="00B43633" w:rsidRDefault="00843CC2" w:rsidP="00AA51BF">
      <w:pPr>
        <w:pStyle w:val="4"/>
        <w:rPr>
          <w:lang w:val="ru-RU"/>
        </w:rPr>
      </w:pPr>
      <w:r>
        <w:rPr>
          <w:i w:val="0"/>
          <w:lang w:val="ru-RU"/>
        </w:rPr>
        <w:lastRenderedPageBreak/>
        <w:t>Стартовое окно программы после нажатия на кнопку аккаунта</w:t>
      </w:r>
    </w:p>
    <w:p w:rsidR="00AA51BF" w:rsidRPr="00AA51BF" w:rsidRDefault="00AA51BF" w:rsidP="00AA51BF">
      <w:pPr>
        <w:rPr>
          <w:lang w:val="ru-RU"/>
        </w:rPr>
      </w:pPr>
    </w:p>
    <w:p w:rsidR="00AA51BF" w:rsidRDefault="00AA51BF" w:rsidP="00AA51BF">
      <w:pPr>
        <w:jc w:val="center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91F16B" wp14:editId="59E78BF5">
                <wp:simplePos x="0" y="0"/>
                <wp:positionH relativeFrom="column">
                  <wp:posOffset>5304140</wp:posOffset>
                </wp:positionH>
                <wp:positionV relativeFrom="paragraph">
                  <wp:posOffset>3688390</wp:posOffset>
                </wp:positionV>
                <wp:extent cx="400050" cy="361950"/>
                <wp:effectExtent l="0" t="0" r="19050" b="1905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CA1" w:rsidRPr="001F399B" w:rsidRDefault="008B2CA1" w:rsidP="008B2CA1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1F16B" id="Овал 21" o:spid="_x0000_s1034" style="position:absolute;left:0;text-align:left;margin-left:417.65pt;margin-top:290.4pt;width:31.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8B2CA1" w:rsidRPr="001F399B" w:rsidRDefault="008B2CA1" w:rsidP="008B2CA1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11A09" wp14:editId="1680918E">
                <wp:simplePos x="0" y="0"/>
                <wp:positionH relativeFrom="column">
                  <wp:posOffset>5304775</wp:posOffset>
                </wp:positionH>
                <wp:positionV relativeFrom="paragraph">
                  <wp:posOffset>3061306</wp:posOffset>
                </wp:positionV>
                <wp:extent cx="400050" cy="361950"/>
                <wp:effectExtent l="0" t="0" r="19050" b="1905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CA1" w:rsidRPr="001F399B" w:rsidRDefault="008B2CA1" w:rsidP="008B2CA1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11A09" id="Овал 20" o:spid="_x0000_s1035" style="position:absolute;left:0;text-align:left;margin-left:417.7pt;margin-top:241.05pt;width:31.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8B2CA1" w:rsidRPr="001F399B" w:rsidRDefault="008B2CA1" w:rsidP="008B2CA1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B2CA1">
        <w:rPr>
          <w:noProof/>
          <w:lang w:val="ru-RU" w:eastAsia="ru-RU"/>
        </w:rPr>
        <w:drawing>
          <wp:inline distT="0" distB="0" distL="0" distR="0" wp14:anchorId="5D5CB699" wp14:editId="48D5E665">
            <wp:extent cx="2392045" cy="4305935"/>
            <wp:effectExtent l="0" t="0" r="8255" b="0"/>
            <wp:docPr id="19" name="Рисунок 19" descr="\\ARTYOM-NOTE\Users\Артём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ARTYOM-NOTE\Users\Артём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C2" w:rsidRPr="00843CC2" w:rsidRDefault="00843CC2" w:rsidP="00AA51BF">
      <w:pPr>
        <w:jc w:val="center"/>
        <w:rPr>
          <w:i/>
          <w:lang w:val="ru-RU"/>
        </w:rPr>
      </w:pPr>
      <w:r>
        <w:rPr>
          <w:i/>
          <w:lang w:val="ru-RU"/>
        </w:rPr>
        <w:t>Рисунок 4. Стартовое окно программы после нажатия на кнопку аккаунта</w:t>
      </w:r>
    </w:p>
    <w:p w:rsidR="00AA51BF" w:rsidRDefault="00AA51BF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843CC2" w:rsidTr="00532F90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843CC2" w:rsidRPr="00843CC2" w:rsidRDefault="00843CC2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843CC2" w:rsidRPr="00843CC2" w:rsidRDefault="00843CC2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843CC2" w:rsidRPr="00843CC2" w:rsidRDefault="00843CC2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843CC2" w:rsidRPr="00843CC2" w:rsidRDefault="00843CC2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843CC2" w:rsidRPr="00843CC2" w:rsidRDefault="00843CC2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843CC2" w:rsidRPr="001F3E84" w:rsidTr="00532F90">
        <w:tc>
          <w:tcPr>
            <w:tcW w:w="558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843CC2" w:rsidRDefault="008C2A1B" w:rsidP="00532F90">
            <w:proofErr w:type="spellStart"/>
            <w:r>
              <w:t>Start_list</w:t>
            </w:r>
            <w:proofErr w:type="spellEnd"/>
          </w:p>
        </w:tc>
        <w:tc>
          <w:tcPr>
            <w:tcW w:w="1701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 xml:space="preserve">Список всех аккаунтов </w:t>
            </w:r>
            <w:r>
              <w:t>Google</w:t>
            </w:r>
            <w:r w:rsidRPr="008C2A1B">
              <w:rPr>
                <w:lang w:val="ru-RU"/>
              </w:rPr>
              <w:t>+</w:t>
            </w:r>
            <w:r>
              <w:rPr>
                <w:lang w:val="ru-RU"/>
              </w:rPr>
              <w:t xml:space="preserve"> пользователя на компьютере</w:t>
            </w:r>
          </w:p>
        </w:tc>
      </w:tr>
      <w:tr w:rsidR="00843CC2" w:rsidTr="00532F90">
        <w:tc>
          <w:tcPr>
            <w:tcW w:w="558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843CC2" w:rsidRDefault="008C2A1B" w:rsidP="00532F90">
            <w:r>
              <w:t>Start_button_04</w:t>
            </w:r>
          </w:p>
        </w:tc>
        <w:tc>
          <w:tcPr>
            <w:tcW w:w="1701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843CC2" w:rsidRPr="008C2A1B" w:rsidRDefault="008C2A1B" w:rsidP="00532F90">
            <w:pPr>
              <w:rPr>
                <w:lang w:val="ru-RU"/>
              </w:rPr>
            </w:pPr>
            <w:r>
              <w:rPr>
                <w:lang w:val="ru-RU"/>
              </w:rPr>
              <w:t>Переход к авторизации (1.1.2)</w:t>
            </w:r>
          </w:p>
        </w:tc>
      </w:tr>
    </w:tbl>
    <w:p w:rsidR="008B2CA1" w:rsidRPr="003C1F8D" w:rsidRDefault="00843CC2" w:rsidP="00843CC2">
      <w:pPr>
        <w:jc w:val="center"/>
        <w:rPr>
          <w:i/>
          <w:lang w:val="ru-RU"/>
        </w:rPr>
      </w:pPr>
      <w:r w:rsidRPr="003C1F8D">
        <w:rPr>
          <w:i/>
          <w:lang w:val="ru-RU"/>
        </w:rPr>
        <w:t>Таблица 2. Элементы стартового окна после нажатия на кнопку аккаунта</w:t>
      </w:r>
    </w:p>
    <w:p w:rsidR="008B2CA1" w:rsidRDefault="008B2CA1" w:rsidP="008B2CA1">
      <w:pPr>
        <w:rPr>
          <w:lang w:val="ru-RU"/>
        </w:rPr>
      </w:pPr>
    </w:p>
    <w:p w:rsidR="00AA51BF" w:rsidRDefault="00AA51BF" w:rsidP="00AA51BF">
      <w:pPr>
        <w:pStyle w:val="3"/>
        <w:ind w:left="0" w:firstLine="0"/>
        <w:rPr>
          <w:lang w:val="ru-RU"/>
        </w:rPr>
      </w:pPr>
      <w:bookmarkStart w:id="6" w:name="_Toc375882031"/>
      <w:r>
        <w:rPr>
          <w:lang w:val="ru-RU"/>
        </w:rPr>
        <w:t xml:space="preserve">У пользователя нет аккаунта в </w:t>
      </w:r>
      <w:r>
        <w:t>Google</w:t>
      </w:r>
      <w:r w:rsidRPr="00AA51BF">
        <w:rPr>
          <w:lang w:val="ru-RU"/>
        </w:rPr>
        <w:t>+</w:t>
      </w:r>
      <w:bookmarkEnd w:id="6"/>
    </w:p>
    <w:p w:rsidR="00843CC2" w:rsidRDefault="00843CC2" w:rsidP="00843CC2">
      <w:pPr>
        <w:rPr>
          <w:lang w:val="ru-RU"/>
        </w:rPr>
      </w:pPr>
    </w:p>
    <w:p w:rsidR="00202E88" w:rsidRPr="00202E88" w:rsidRDefault="00202E88" w:rsidP="00843CC2">
      <w:pPr>
        <w:rPr>
          <w:lang w:val="ru-RU"/>
        </w:rPr>
      </w:pPr>
      <w:r>
        <w:rPr>
          <w:lang w:val="ru-RU"/>
        </w:rPr>
        <w:t xml:space="preserve">Пользователь, ну создай аккаунт на </w:t>
      </w:r>
      <w:r>
        <w:t>Google</w:t>
      </w:r>
      <w:r w:rsidRPr="00202E88">
        <w:rPr>
          <w:lang w:val="ru-RU"/>
        </w:rPr>
        <w:t>+</w:t>
      </w:r>
      <w:r>
        <w:rPr>
          <w:lang w:val="ru-RU"/>
        </w:rPr>
        <w:t>!!! Пожалуйста.</w:t>
      </w:r>
    </w:p>
    <w:p w:rsidR="006E2C8C" w:rsidRDefault="006E2C8C" w:rsidP="00AA51BF">
      <w:pPr>
        <w:rPr>
          <w:lang w:val="ru-RU"/>
        </w:rPr>
      </w:pPr>
    </w:p>
    <w:bookmarkStart w:id="7" w:name="_Toc375882032"/>
    <w:p w:rsidR="00AA51BF" w:rsidRDefault="003C752F" w:rsidP="00AA51BF">
      <w:pPr>
        <w:pStyle w:val="2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73094A" wp14:editId="24382CF5">
                <wp:simplePos x="0" y="0"/>
                <wp:positionH relativeFrom="column">
                  <wp:posOffset>3486150</wp:posOffset>
                </wp:positionH>
                <wp:positionV relativeFrom="paragraph">
                  <wp:posOffset>-123825</wp:posOffset>
                </wp:positionV>
                <wp:extent cx="400050" cy="361950"/>
                <wp:effectExtent l="0" t="0" r="19050" b="19050"/>
                <wp:wrapNone/>
                <wp:docPr id="224" name="Овал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752F" w:rsidRPr="001F399B" w:rsidRDefault="003C752F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3094A" id="Овал 224" o:spid="_x0000_s1036" style="position:absolute;left:0;text-align:left;margin-left:274.5pt;margin-top:-9.75pt;width:31.5pt;height:28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" fillcolor="white [3201]" strokecolor="#1b587c [3206]" strokeweight="1pt">
                <v:stroke joinstyle="miter"/>
                <v:textbox>
                  <w:txbxContent>
                    <w:p w:rsidR="003C752F" w:rsidRPr="001F399B" w:rsidRDefault="003C752F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6E2C8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333E11" wp14:editId="3EE0FED2">
                <wp:simplePos x="0" y="0"/>
                <wp:positionH relativeFrom="column">
                  <wp:posOffset>6953250</wp:posOffset>
                </wp:positionH>
                <wp:positionV relativeFrom="paragraph">
                  <wp:posOffset>-190500</wp:posOffset>
                </wp:positionV>
                <wp:extent cx="400050" cy="361950"/>
                <wp:effectExtent l="0" t="0" r="19050" b="19050"/>
                <wp:wrapNone/>
                <wp:docPr id="203" name="Овал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33E11" id="Овал 203" o:spid="_x0000_s1037" style="position:absolute;left:0;text-align:left;margin-left:547.5pt;margin-top:-15pt;width:31.5pt;height:28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E2C8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4A494A0" wp14:editId="48E6AC6B">
                <wp:simplePos x="0" y="0"/>
                <wp:positionH relativeFrom="column">
                  <wp:posOffset>8305800</wp:posOffset>
                </wp:positionH>
                <wp:positionV relativeFrom="paragraph">
                  <wp:posOffset>276225</wp:posOffset>
                </wp:positionV>
                <wp:extent cx="400050" cy="361950"/>
                <wp:effectExtent l="0" t="0" r="19050" b="19050"/>
                <wp:wrapNone/>
                <wp:docPr id="202" name="Овал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494A0" id="Овал 202" o:spid="_x0000_s1038" style="position:absolute;left:0;text-align:left;margin-left:654pt;margin-top:21.75pt;width:31.5pt;height:28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6E2C8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716D18" wp14:editId="1E7324F6">
                <wp:simplePos x="0" y="0"/>
                <wp:positionH relativeFrom="column">
                  <wp:posOffset>-466725</wp:posOffset>
                </wp:positionH>
                <wp:positionV relativeFrom="paragraph">
                  <wp:posOffset>276225</wp:posOffset>
                </wp:positionV>
                <wp:extent cx="400050" cy="361950"/>
                <wp:effectExtent l="0" t="0" r="19050" b="19050"/>
                <wp:wrapNone/>
                <wp:docPr id="199" name="Овал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16D18" id="Овал 199" o:spid="_x0000_s1039" style="position:absolute;left:0;text-align:left;margin-left:-36.75pt;margin-top:21.75pt;width:31.5pt;height:28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A51BF">
        <w:rPr>
          <w:lang w:val="ru-RU"/>
        </w:rPr>
        <w:t>Окно программы при первом запуске</w:t>
      </w:r>
      <w:bookmarkEnd w:id="7"/>
    </w:p>
    <w:p w:rsidR="005517DD" w:rsidRDefault="006E2C8C" w:rsidP="005517DD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F38403" wp14:editId="421C376A">
                <wp:simplePos x="0" y="0"/>
                <wp:positionH relativeFrom="column">
                  <wp:posOffset>8343900</wp:posOffset>
                </wp:positionH>
                <wp:positionV relativeFrom="paragraph">
                  <wp:posOffset>2122805</wp:posOffset>
                </wp:positionV>
                <wp:extent cx="400050" cy="361950"/>
                <wp:effectExtent l="0" t="0" r="19050" b="19050"/>
                <wp:wrapNone/>
                <wp:docPr id="201" name="Овал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F38403" id="Овал 201" o:spid="_x0000_s1040" style="position:absolute;left:0;text-align:left;margin-left:657pt;margin-top:167.15pt;width:31.5pt;height:28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15E22D" wp14:editId="4392AE71">
                <wp:simplePos x="0" y="0"/>
                <wp:positionH relativeFrom="column">
                  <wp:posOffset>-504825</wp:posOffset>
                </wp:positionH>
                <wp:positionV relativeFrom="paragraph">
                  <wp:posOffset>2037080</wp:posOffset>
                </wp:positionV>
                <wp:extent cx="400050" cy="361950"/>
                <wp:effectExtent l="0" t="0" r="19050" b="19050"/>
                <wp:wrapNone/>
                <wp:docPr id="200" name="Овал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5E22D" id="Овал 200" o:spid="_x0000_s1041" style="position:absolute;left:0;text-align:left;margin-left:-39.75pt;margin-top:160.4pt;width:31.5pt;height:28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675BB">
        <w:rPr>
          <w:noProof/>
          <w:lang w:val="ru-RU" w:eastAsia="ru-RU"/>
        </w:rPr>
        <w:drawing>
          <wp:inline distT="0" distB="0" distL="0" distR="0" wp14:anchorId="1459A4A2" wp14:editId="4E0D9E23">
            <wp:extent cx="8229600" cy="4724400"/>
            <wp:effectExtent l="0" t="0" r="0" b="0"/>
            <wp:docPr id="10" name="Рисунок 10" descr="C:\Users\tema-_000\Desktop\Безымянный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ma-_000\Desktop\Безымянныйload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Default="00593E5C" w:rsidP="00593E5C">
      <w:pPr>
        <w:jc w:val="center"/>
        <w:rPr>
          <w:i/>
          <w:lang w:val="ru-RU"/>
        </w:rPr>
      </w:pPr>
      <w:r>
        <w:rPr>
          <w:i/>
          <w:lang w:val="ru-RU"/>
        </w:rPr>
        <w:t xml:space="preserve">Рисунок 5. </w:t>
      </w:r>
      <w:r w:rsidR="003C1F8D">
        <w:rPr>
          <w:i/>
          <w:lang w:val="ru-RU"/>
        </w:rPr>
        <w:t>Главное окно</w:t>
      </w:r>
      <w:r>
        <w:rPr>
          <w:i/>
          <w:lang w:val="ru-RU"/>
        </w:rPr>
        <w:t xml:space="preserve"> программы при первом запуске</w:t>
      </w:r>
    </w:p>
    <w:p w:rsidR="003C752F" w:rsidRDefault="003C752F" w:rsidP="00593E5C">
      <w:pPr>
        <w:jc w:val="center"/>
        <w:rPr>
          <w:i/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3C752F" w:rsidTr="00532F90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3C752F" w:rsidRPr="00843CC2" w:rsidRDefault="003C752F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3C752F" w:rsidRPr="00843CC2" w:rsidRDefault="003C752F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3C752F" w:rsidRPr="00843CC2" w:rsidRDefault="003C752F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3C752F" w:rsidRPr="00843CC2" w:rsidRDefault="003C752F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3C752F" w:rsidRPr="00843CC2" w:rsidRDefault="003C752F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3C752F" w:rsidRPr="008C2A1B" w:rsidTr="00532F90">
        <w:tc>
          <w:tcPr>
            <w:tcW w:w="558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3C752F" w:rsidRPr="003C752F" w:rsidRDefault="003C752F" w:rsidP="00532F90">
            <w:proofErr w:type="spellStart"/>
            <w:r>
              <w:t>Main_pict</w:t>
            </w:r>
            <w:proofErr w:type="spellEnd"/>
          </w:p>
        </w:tc>
        <w:tc>
          <w:tcPr>
            <w:tcW w:w="1701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3C752F" w:rsidTr="00532F90">
        <w:tc>
          <w:tcPr>
            <w:tcW w:w="558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3C752F" w:rsidRPr="003C752F" w:rsidRDefault="003C752F" w:rsidP="00532F90">
            <w:pPr>
              <w:rPr>
                <w:lang w:val="ru-RU"/>
              </w:rPr>
            </w:pPr>
            <w:proofErr w:type="spellStart"/>
            <w:r>
              <w:t>Main_text</w:t>
            </w:r>
            <w:proofErr w:type="spellEnd"/>
            <w:r>
              <w:rPr>
                <w:lang w:val="ru-RU"/>
              </w:rPr>
              <w:t>_01</w:t>
            </w:r>
          </w:p>
        </w:tc>
        <w:tc>
          <w:tcPr>
            <w:tcW w:w="1701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C752F" w:rsidRPr="008C2A1B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3C752F" w:rsidRPr="001F3E84" w:rsidTr="00532F90">
        <w:tc>
          <w:tcPr>
            <w:tcW w:w="558" w:type="dxa"/>
          </w:tcPr>
          <w:p w:rsidR="003C752F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3C752F" w:rsidRPr="003C1F8D" w:rsidRDefault="003C1F8D" w:rsidP="00532F90">
            <w:proofErr w:type="spellStart"/>
            <w:r>
              <w:t>Main_loading</w:t>
            </w:r>
            <w:proofErr w:type="spellEnd"/>
          </w:p>
        </w:tc>
        <w:tc>
          <w:tcPr>
            <w:tcW w:w="1701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Показывает состояние того, что данные загружаются</w:t>
            </w:r>
          </w:p>
        </w:tc>
      </w:tr>
      <w:tr w:rsidR="003C752F" w:rsidTr="00532F90">
        <w:tc>
          <w:tcPr>
            <w:tcW w:w="558" w:type="dxa"/>
          </w:tcPr>
          <w:p w:rsidR="003C752F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3C752F" w:rsidRDefault="003C1F8D" w:rsidP="00532F90">
            <w:proofErr w:type="spellStart"/>
            <w:r>
              <w:t>Main_options</w:t>
            </w:r>
            <w:proofErr w:type="spellEnd"/>
          </w:p>
        </w:tc>
        <w:tc>
          <w:tcPr>
            <w:tcW w:w="1701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Настройки программы</w:t>
            </w:r>
          </w:p>
        </w:tc>
      </w:tr>
      <w:tr w:rsidR="003C752F" w:rsidTr="00532F90">
        <w:tc>
          <w:tcPr>
            <w:tcW w:w="558" w:type="dxa"/>
          </w:tcPr>
          <w:p w:rsidR="003C752F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3C752F" w:rsidRDefault="003C1F8D" w:rsidP="00532F90">
            <w:proofErr w:type="spellStart"/>
            <w:r>
              <w:t>Main_help</w:t>
            </w:r>
            <w:proofErr w:type="spellEnd"/>
          </w:p>
        </w:tc>
        <w:tc>
          <w:tcPr>
            <w:tcW w:w="1701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3C752F" w:rsidRPr="003C1F8D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Помощь по программе</w:t>
            </w:r>
          </w:p>
        </w:tc>
      </w:tr>
      <w:tr w:rsidR="003C752F" w:rsidRPr="001F3E84" w:rsidTr="00532F90">
        <w:tc>
          <w:tcPr>
            <w:tcW w:w="558" w:type="dxa"/>
          </w:tcPr>
          <w:p w:rsidR="003C752F" w:rsidRDefault="003C752F" w:rsidP="00532F90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3C752F" w:rsidRDefault="003C1F8D" w:rsidP="00532F90">
            <w:proofErr w:type="spellStart"/>
            <w:r>
              <w:t>Main_account</w:t>
            </w:r>
            <w:proofErr w:type="spellEnd"/>
          </w:p>
        </w:tc>
        <w:tc>
          <w:tcPr>
            <w:tcW w:w="1701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3C752F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Аккаунт, через который был произведен вход</w:t>
            </w:r>
          </w:p>
        </w:tc>
      </w:tr>
    </w:tbl>
    <w:p w:rsidR="00593E5C" w:rsidRPr="003C1F8D" w:rsidRDefault="003C1F8D" w:rsidP="00593E5C">
      <w:pPr>
        <w:jc w:val="center"/>
        <w:rPr>
          <w:i/>
          <w:lang w:val="ru-RU"/>
        </w:rPr>
      </w:pPr>
      <w:r w:rsidRPr="003C1F8D">
        <w:rPr>
          <w:i/>
          <w:lang w:val="ru-RU"/>
        </w:rPr>
        <w:t>Таблица 3. Элементы главного окна программы</w:t>
      </w:r>
    </w:p>
    <w:p w:rsidR="00AA51BF" w:rsidRDefault="00905C38" w:rsidP="00905C38">
      <w:pPr>
        <w:pStyle w:val="2"/>
        <w:rPr>
          <w:lang w:val="ru-RU"/>
        </w:rPr>
      </w:pPr>
      <w:bookmarkStart w:id="8" w:name="_Toc375882033"/>
      <w:r>
        <w:rPr>
          <w:lang w:val="ru-RU"/>
        </w:rPr>
        <w:lastRenderedPageBreak/>
        <w:t>Окно программы при окончании загрузки данных</w:t>
      </w:r>
      <w:bookmarkEnd w:id="8"/>
    </w:p>
    <w:p w:rsidR="009A0041" w:rsidRDefault="003C1F8D" w:rsidP="009A0041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C843996" wp14:editId="17A1EF55">
                <wp:simplePos x="0" y="0"/>
                <wp:positionH relativeFrom="column">
                  <wp:posOffset>-523875</wp:posOffset>
                </wp:positionH>
                <wp:positionV relativeFrom="paragraph">
                  <wp:posOffset>2513330</wp:posOffset>
                </wp:positionV>
                <wp:extent cx="400050" cy="361950"/>
                <wp:effectExtent l="0" t="0" r="19050" b="19050"/>
                <wp:wrapNone/>
                <wp:docPr id="228" name="Овал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1F8D" w:rsidRPr="001F399B" w:rsidRDefault="003C1F8D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43996" id="Овал 228" o:spid="_x0000_s1042" style="position:absolute;left:0;text-align:left;margin-left:-41.25pt;margin-top:197.9pt;width:31.5pt;height:2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" fillcolor="white [3201]" strokecolor="#1b587c [3206]" strokeweight="1pt">
                <v:stroke joinstyle="miter"/>
                <v:textbox>
                  <w:txbxContent>
                    <w:p w:rsidR="003C1F8D" w:rsidRPr="001F399B" w:rsidRDefault="003C1F8D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EAC234" wp14:editId="67290687">
                <wp:simplePos x="0" y="0"/>
                <wp:positionH relativeFrom="column">
                  <wp:posOffset>-523875</wp:posOffset>
                </wp:positionH>
                <wp:positionV relativeFrom="paragraph">
                  <wp:posOffset>2065655</wp:posOffset>
                </wp:positionV>
                <wp:extent cx="400050" cy="361950"/>
                <wp:effectExtent l="0" t="0" r="19050" b="19050"/>
                <wp:wrapNone/>
                <wp:docPr id="204" name="Овал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EAC234" id="Овал 204" o:spid="_x0000_s1043" style="position:absolute;left:0;text-align:left;margin-left:-41.25pt;margin-top:162.65pt;width:31.5pt;height:28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E2C8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B07756" wp14:editId="07DEF04B">
                <wp:simplePos x="0" y="0"/>
                <wp:positionH relativeFrom="column">
                  <wp:posOffset>8343900</wp:posOffset>
                </wp:positionH>
                <wp:positionV relativeFrom="paragraph">
                  <wp:posOffset>2322830</wp:posOffset>
                </wp:positionV>
                <wp:extent cx="400050" cy="361950"/>
                <wp:effectExtent l="0" t="0" r="19050" b="19050"/>
                <wp:wrapNone/>
                <wp:docPr id="205" name="Овал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3C1F8D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07756" id="Овал 205" o:spid="_x0000_s1044" style="position:absolute;left:0;text-align:left;margin-left:657pt;margin-top:182.9pt;width:31.5pt;height:2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" fillcolor="white [3201]" strokecolor="#1b587c [3206]" strokeweight="1pt">
                <v:stroke joinstyle="miter"/>
                <v:textbox>
                  <w:txbxContent>
                    <w:p w:rsidR="006E2C8C" w:rsidRPr="001F399B" w:rsidRDefault="003C1F8D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A0041">
        <w:rPr>
          <w:noProof/>
          <w:lang w:val="ru-RU" w:eastAsia="ru-RU"/>
        </w:rPr>
        <w:drawing>
          <wp:inline distT="0" distB="0" distL="0" distR="0">
            <wp:extent cx="8220075" cy="4714875"/>
            <wp:effectExtent l="0" t="0" r="9525" b="9525"/>
            <wp:docPr id="11" name="Рисунок 11" descr="C:\Users\tema-_000\Desktop\Безымянныйload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a-_000\Desktop\Безымянныйloading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Default="00593E5C" w:rsidP="00593E5C">
      <w:pPr>
        <w:jc w:val="center"/>
        <w:rPr>
          <w:i/>
          <w:lang w:val="ru-RU"/>
        </w:rPr>
      </w:pPr>
      <w:r>
        <w:rPr>
          <w:i/>
          <w:lang w:val="ru-RU"/>
        </w:rPr>
        <w:t>Рисунок 6. Окно программы при окончании загрузки данных</w:t>
      </w:r>
    </w:p>
    <w:p w:rsidR="003C1F8D" w:rsidRDefault="003C1F8D" w:rsidP="00593E5C">
      <w:pPr>
        <w:jc w:val="center"/>
        <w:rPr>
          <w:i/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3C1F8D" w:rsidTr="00532F90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3C1F8D" w:rsidRPr="00843CC2" w:rsidRDefault="003C1F8D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3C1F8D" w:rsidRPr="00843CC2" w:rsidRDefault="003C1F8D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3C1F8D" w:rsidRPr="00843CC2" w:rsidRDefault="003C1F8D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3C1F8D" w:rsidRPr="00843CC2" w:rsidRDefault="003C1F8D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3C1F8D" w:rsidRPr="00843CC2" w:rsidRDefault="003C1F8D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3C1F8D" w:rsidRPr="008C2A1B" w:rsidTr="00532F90">
        <w:tc>
          <w:tcPr>
            <w:tcW w:w="558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3C1F8D" w:rsidRPr="003C1F8D" w:rsidRDefault="003C1F8D" w:rsidP="00532F90">
            <w:r>
              <w:t>Main_text_02</w:t>
            </w:r>
          </w:p>
        </w:tc>
        <w:tc>
          <w:tcPr>
            <w:tcW w:w="1701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3C1F8D" w:rsidTr="00532F90">
        <w:tc>
          <w:tcPr>
            <w:tcW w:w="558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3C1F8D" w:rsidRPr="003C1F8D" w:rsidRDefault="003C1F8D" w:rsidP="00532F90">
            <w:r>
              <w:t>Main_button_01</w:t>
            </w:r>
          </w:p>
        </w:tc>
        <w:tc>
          <w:tcPr>
            <w:tcW w:w="1701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Доступна</w:t>
            </w:r>
          </w:p>
        </w:tc>
        <w:tc>
          <w:tcPr>
            <w:tcW w:w="6009" w:type="dxa"/>
          </w:tcPr>
          <w:p w:rsidR="003C1F8D" w:rsidRPr="008C2A1B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Переход к 1 шагу</w:t>
            </w:r>
          </w:p>
        </w:tc>
      </w:tr>
      <w:tr w:rsidR="003C1F8D" w:rsidTr="00532F90">
        <w:tc>
          <w:tcPr>
            <w:tcW w:w="558" w:type="dxa"/>
          </w:tcPr>
          <w:p w:rsidR="003C1F8D" w:rsidRDefault="003C1F8D" w:rsidP="00532F90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3C1F8D" w:rsidRDefault="00693529" w:rsidP="00532F90">
            <w:proofErr w:type="spellStart"/>
            <w:r>
              <w:t>Main_block</w:t>
            </w:r>
            <w:proofErr w:type="spellEnd"/>
          </w:p>
        </w:tc>
        <w:tc>
          <w:tcPr>
            <w:tcW w:w="1701" w:type="dxa"/>
          </w:tcPr>
          <w:p w:rsidR="003C1F8D" w:rsidRDefault="00693529" w:rsidP="00532F90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3C1F8D" w:rsidRDefault="00693529" w:rsidP="00532F9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C1F8D" w:rsidRDefault="00693529" w:rsidP="00532F90">
            <w:pPr>
              <w:rPr>
                <w:lang w:val="ru-RU"/>
              </w:rPr>
            </w:pPr>
            <w:r>
              <w:rPr>
                <w:lang w:val="ru-RU"/>
              </w:rPr>
              <w:t>Блок с результатами фильтров</w:t>
            </w:r>
          </w:p>
        </w:tc>
      </w:tr>
    </w:tbl>
    <w:p w:rsidR="003C1F8D" w:rsidRPr="003C1F8D" w:rsidRDefault="003C1F8D" w:rsidP="003C1F8D">
      <w:pPr>
        <w:jc w:val="center"/>
        <w:rPr>
          <w:i/>
          <w:lang w:val="ru-RU"/>
        </w:rPr>
      </w:pPr>
      <w:r w:rsidRPr="003C1F8D">
        <w:rPr>
          <w:i/>
          <w:lang w:val="ru-RU"/>
        </w:rPr>
        <w:t>Таблица 3. Элементы главного окна программы</w:t>
      </w:r>
      <w:r>
        <w:rPr>
          <w:i/>
          <w:lang w:val="ru-RU"/>
        </w:rPr>
        <w:t xml:space="preserve"> при окончании загрузки данных</w:t>
      </w:r>
    </w:p>
    <w:p w:rsidR="003C1F8D" w:rsidRDefault="003C1F8D" w:rsidP="00593E5C">
      <w:pPr>
        <w:jc w:val="center"/>
        <w:rPr>
          <w:lang w:val="ru-RU"/>
        </w:rPr>
      </w:pPr>
    </w:p>
    <w:p w:rsidR="009A0041" w:rsidRDefault="009A0041" w:rsidP="009A0041">
      <w:pPr>
        <w:pStyle w:val="2"/>
        <w:rPr>
          <w:lang w:val="ru-RU"/>
        </w:rPr>
      </w:pPr>
      <w:bookmarkStart w:id="9" w:name="_Toc375882034"/>
      <w:r>
        <w:rPr>
          <w:lang w:val="ru-RU"/>
        </w:rPr>
        <w:lastRenderedPageBreak/>
        <w:t>Процесс фильтрации</w:t>
      </w:r>
      <w:bookmarkEnd w:id="9"/>
    </w:p>
    <w:p w:rsidR="009A0041" w:rsidRDefault="009A0041" w:rsidP="009A0041">
      <w:pPr>
        <w:pStyle w:val="3"/>
        <w:ind w:left="0" w:firstLine="0"/>
        <w:rPr>
          <w:lang w:val="ru-RU"/>
        </w:rPr>
      </w:pPr>
      <w:bookmarkStart w:id="10" w:name="_Toc375882035"/>
      <w:r>
        <w:rPr>
          <w:lang w:val="ru-RU"/>
        </w:rPr>
        <w:t>Шаг 1.</w:t>
      </w:r>
      <w:bookmarkEnd w:id="10"/>
    </w:p>
    <w:p w:rsidR="008F6202" w:rsidRPr="008F6202" w:rsidRDefault="008F6202" w:rsidP="008F6202">
      <w:pPr>
        <w:pStyle w:val="4"/>
        <w:rPr>
          <w:lang w:val="ru-RU"/>
        </w:rPr>
      </w:pPr>
      <w:r>
        <w:rPr>
          <w:lang w:val="ru-RU"/>
        </w:rPr>
        <w:t>Выбор цели фильтрации</w:t>
      </w:r>
    </w:p>
    <w:p w:rsidR="009A0041" w:rsidRDefault="006E2C8C" w:rsidP="009A0041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710635" wp14:editId="6007FCFD">
                <wp:simplePos x="0" y="0"/>
                <wp:positionH relativeFrom="column">
                  <wp:posOffset>-485775</wp:posOffset>
                </wp:positionH>
                <wp:positionV relativeFrom="paragraph">
                  <wp:posOffset>986790</wp:posOffset>
                </wp:positionV>
                <wp:extent cx="400050" cy="361950"/>
                <wp:effectExtent l="0" t="0" r="19050" b="19050"/>
                <wp:wrapNone/>
                <wp:docPr id="207" name="Овал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10635" id="Овал 207" o:spid="_x0000_s1045" style="position:absolute;left:0;text-align:left;margin-left:-38.25pt;margin-top:77.7pt;width:31.5pt;height:28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3F974A0" wp14:editId="53FBECA6">
                <wp:simplePos x="0" y="0"/>
                <wp:positionH relativeFrom="column">
                  <wp:posOffset>-504825</wp:posOffset>
                </wp:positionH>
                <wp:positionV relativeFrom="paragraph">
                  <wp:posOffset>396240</wp:posOffset>
                </wp:positionV>
                <wp:extent cx="400050" cy="361950"/>
                <wp:effectExtent l="0" t="0" r="19050" b="19050"/>
                <wp:wrapNone/>
                <wp:docPr id="206" name="Овал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974A0" id="Овал 206" o:spid="_x0000_s1046" style="position:absolute;left:0;text-align:left;margin-left:-39.75pt;margin-top:31.2pt;width:31.5pt;height:2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23579">
        <w:rPr>
          <w:noProof/>
          <w:lang w:val="ru-RU" w:eastAsia="ru-RU"/>
        </w:rPr>
        <w:drawing>
          <wp:inline distT="0" distB="0" distL="0" distR="0">
            <wp:extent cx="8229600" cy="4724400"/>
            <wp:effectExtent l="0" t="0" r="0" b="0"/>
            <wp:docPr id="27" name="Рисунок 27" descr="C:\Users\tema-_000\Desktop\Безымянны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ma-_000\Desktop\Безымянный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Default="00593E5C" w:rsidP="00593E5C">
      <w:pPr>
        <w:jc w:val="center"/>
        <w:rPr>
          <w:i/>
          <w:lang w:val="ru-RU"/>
        </w:rPr>
      </w:pPr>
      <w:r>
        <w:rPr>
          <w:i/>
          <w:lang w:val="ru-RU"/>
        </w:rPr>
        <w:t>Рисунок 7. Выбор цели фильтрации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693529" w:rsidTr="00532F90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32F90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693529" w:rsidRPr="008C2A1B" w:rsidTr="00532F90">
        <w:tc>
          <w:tcPr>
            <w:tcW w:w="558" w:type="dxa"/>
          </w:tcPr>
          <w:p w:rsidR="00693529" w:rsidRPr="008C2A1B" w:rsidRDefault="00693529" w:rsidP="00532F9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693529" w:rsidRDefault="00693529" w:rsidP="00532F90"/>
        </w:tc>
        <w:tc>
          <w:tcPr>
            <w:tcW w:w="1701" w:type="dxa"/>
          </w:tcPr>
          <w:p w:rsidR="00693529" w:rsidRPr="008C2A1B" w:rsidRDefault="00693529" w:rsidP="00532F90">
            <w:pPr>
              <w:rPr>
                <w:lang w:val="ru-RU"/>
              </w:rPr>
            </w:pPr>
          </w:p>
        </w:tc>
        <w:tc>
          <w:tcPr>
            <w:tcW w:w="2410" w:type="dxa"/>
          </w:tcPr>
          <w:p w:rsidR="00693529" w:rsidRPr="008C2A1B" w:rsidRDefault="00693529" w:rsidP="00532F90">
            <w:pPr>
              <w:rPr>
                <w:lang w:val="ru-RU"/>
              </w:rPr>
            </w:pPr>
          </w:p>
        </w:tc>
        <w:tc>
          <w:tcPr>
            <w:tcW w:w="6009" w:type="dxa"/>
          </w:tcPr>
          <w:p w:rsidR="00693529" w:rsidRPr="008C2A1B" w:rsidRDefault="00693529" w:rsidP="00532F90">
            <w:pPr>
              <w:rPr>
                <w:lang w:val="ru-RU"/>
              </w:rPr>
            </w:pPr>
          </w:p>
        </w:tc>
      </w:tr>
      <w:tr w:rsidR="00693529" w:rsidTr="00532F90">
        <w:tc>
          <w:tcPr>
            <w:tcW w:w="558" w:type="dxa"/>
          </w:tcPr>
          <w:p w:rsidR="00693529" w:rsidRPr="008C2A1B" w:rsidRDefault="00693529" w:rsidP="00532F90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693529" w:rsidRPr="003C1F8D" w:rsidRDefault="00693529" w:rsidP="00532F90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693529" w:rsidRPr="008C2A1B" w:rsidRDefault="00693529" w:rsidP="00532F90">
            <w:pPr>
              <w:rPr>
                <w:lang w:val="ru-RU"/>
              </w:rPr>
            </w:pPr>
          </w:p>
        </w:tc>
        <w:tc>
          <w:tcPr>
            <w:tcW w:w="2410" w:type="dxa"/>
          </w:tcPr>
          <w:p w:rsidR="00693529" w:rsidRPr="008C2A1B" w:rsidRDefault="00693529" w:rsidP="00532F90">
            <w:pPr>
              <w:rPr>
                <w:lang w:val="ru-RU"/>
              </w:rPr>
            </w:pPr>
          </w:p>
        </w:tc>
        <w:tc>
          <w:tcPr>
            <w:tcW w:w="6009" w:type="dxa"/>
          </w:tcPr>
          <w:p w:rsidR="00693529" w:rsidRPr="008C2A1B" w:rsidRDefault="00693529" w:rsidP="00532F90">
            <w:pPr>
              <w:rPr>
                <w:lang w:val="ru-RU"/>
              </w:rPr>
            </w:pPr>
          </w:p>
        </w:tc>
      </w:tr>
    </w:tbl>
    <w:p w:rsidR="00693529" w:rsidRDefault="00693529" w:rsidP="00593E5C">
      <w:pPr>
        <w:jc w:val="center"/>
        <w:rPr>
          <w:lang w:val="ru-RU"/>
        </w:rPr>
      </w:pPr>
    </w:p>
    <w:p w:rsidR="008F6202" w:rsidRDefault="00F000DF" w:rsidP="008F6202">
      <w:pPr>
        <w:pStyle w:val="4"/>
        <w:rPr>
          <w:lang w:val="ru-RU"/>
        </w:rPr>
      </w:pPr>
      <w:r>
        <w:rPr>
          <w:lang w:val="ru-RU"/>
        </w:rPr>
        <w:lastRenderedPageBreak/>
        <w:t xml:space="preserve">Наведение мышкой на </w:t>
      </w:r>
      <w:proofErr w:type="spellStart"/>
      <w:r>
        <w:rPr>
          <w:lang w:val="ru-RU"/>
        </w:rPr>
        <w:t>эелемент</w:t>
      </w:r>
      <w:proofErr w:type="spellEnd"/>
    </w:p>
    <w:p w:rsidR="008F6202" w:rsidRDefault="006E2C8C" w:rsidP="008F6202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46C80B" wp14:editId="5A754249">
                <wp:simplePos x="0" y="0"/>
                <wp:positionH relativeFrom="column">
                  <wp:posOffset>-571500</wp:posOffset>
                </wp:positionH>
                <wp:positionV relativeFrom="paragraph">
                  <wp:posOffset>568325</wp:posOffset>
                </wp:positionV>
                <wp:extent cx="400050" cy="361950"/>
                <wp:effectExtent l="0" t="0" r="19050" b="19050"/>
                <wp:wrapNone/>
                <wp:docPr id="208" name="Овал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46C80B" id="Овал 208" o:spid="_x0000_s1047" style="position:absolute;left:0;text-align:left;margin-left:-45pt;margin-top:44.75pt;width:31.5pt;height:28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23579">
        <w:rPr>
          <w:noProof/>
          <w:lang w:val="ru-RU" w:eastAsia="ru-RU"/>
        </w:rPr>
        <w:drawing>
          <wp:inline distT="0" distB="0" distL="0" distR="0">
            <wp:extent cx="8229600" cy="4724400"/>
            <wp:effectExtent l="0" t="0" r="0" b="0"/>
            <wp:docPr id="30" name="Рисунок 30" descr="C:\Users\tema-_000\Desktop\Безымянный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a-_000\Desktop\Безымянный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Default="00593E5C" w:rsidP="00593E5C">
      <w:pPr>
        <w:jc w:val="center"/>
        <w:rPr>
          <w:lang w:val="ru-RU"/>
        </w:rPr>
      </w:pPr>
      <w:r>
        <w:rPr>
          <w:i/>
          <w:lang w:val="ru-RU"/>
        </w:rPr>
        <w:t>Рисунок 8. Наведение мышкой на элемент</w:t>
      </w:r>
    </w:p>
    <w:p w:rsidR="00F000DF" w:rsidRDefault="00F000DF" w:rsidP="00F000DF">
      <w:pPr>
        <w:pStyle w:val="3"/>
        <w:ind w:left="0" w:firstLine="0"/>
        <w:rPr>
          <w:lang w:val="ru-RU"/>
        </w:rPr>
      </w:pPr>
      <w:bookmarkStart w:id="11" w:name="_Toc375882036"/>
      <w:r>
        <w:rPr>
          <w:lang w:val="ru-RU"/>
        </w:rPr>
        <w:lastRenderedPageBreak/>
        <w:t>Шаг 2.</w:t>
      </w:r>
      <w:bookmarkEnd w:id="11"/>
    </w:p>
    <w:p w:rsidR="00F000DF" w:rsidRDefault="00593E5C" w:rsidP="00241930">
      <w:pPr>
        <w:pStyle w:val="4"/>
        <w:rPr>
          <w:lang w:val="ru-RU"/>
        </w:rPr>
      </w:pPr>
      <w:r>
        <w:rPr>
          <w:lang w:val="ru-RU"/>
        </w:rPr>
        <w:t>Стартовое окно выбора фильтров</w:t>
      </w:r>
    </w:p>
    <w:p w:rsidR="00241930" w:rsidRDefault="006E2C8C" w:rsidP="00241930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0E9533" wp14:editId="157EB0D4">
                <wp:simplePos x="0" y="0"/>
                <wp:positionH relativeFrom="column">
                  <wp:posOffset>-561975</wp:posOffset>
                </wp:positionH>
                <wp:positionV relativeFrom="paragraph">
                  <wp:posOffset>1666875</wp:posOffset>
                </wp:positionV>
                <wp:extent cx="400050" cy="361950"/>
                <wp:effectExtent l="0" t="0" r="19050" b="19050"/>
                <wp:wrapNone/>
                <wp:docPr id="212" name="Овал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5E4C28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3</w:t>
                            </w:r>
                            <w:r w:rsidR="006E2C8C" w:rsidRPr="006E2C8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noProof/>
                                <w:color w:val="0070C0"/>
                                <w:sz w:val="24"/>
                                <w:szCs w:val="28"/>
                                <w:lang w:val="ru-RU" w:eastAsia="ru-RU"/>
                              </w:rPr>
                              <w:drawing>
                                <wp:inline distT="0" distB="0" distL="0" distR="0" wp14:anchorId="11F7416B" wp14:editId="55956C3A">
                                  <wp:extent cx="87630" cy="79664"/>
                                  <wp:effectExtent l="0" t="0" r="7620" b="0"/>
                                  <wp:docPr id="213" name="Рисунок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630" cy="79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E9533" id="Овал 212" o:spid="_x0000_s1048" style="position:absolute;left:0;text-align:left;margin-left:-44.25pt;margin-top:131.25pt;width:31.5pt;height:28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6E2C8C" w:rsidRPr="001F399B" w:rsidRDefault="005E4C28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3</w:t>
                      </w:r>
                      <w:r w:rsidR="006E2C8C" w:rsidRPr="006E2C8C"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noProof/>
                          <w:color w:val="0070C0"/>
                          <w:sz w:val="24"/>
                          <w:szCs w:val="28"/>
                          <w:lang w:val="ru-RU" w:eastAsia="ru-RU"/>
                        </w:rPr>
                        <w:drawing>
                          <wp:inline distT="0" distB="0" distL="0" distR="0" wp14:anchorId="11F7416B" wp14:editId="55956C3A">
                            <wp:extent cx="87630" cy="79664"/>
                            <wp:effectExtent l="0" t="0" r="7620" b="0"/>
                            <wp:docPr id="213" name="Рисунок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630" cy="796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9710635" wp14:editId="6007FCFD">
                <wp:simplePos x="0" y="0"/>
                <wp:positionH relativeFrom="column">
                  <wp:posOffset>-571500</wp:posOffset>
                </wp:positionH>
                <wp:positionV relativeFrom="paragraph">
                  <wp:posOffset>923925</wp:posOffset>
                </wp:positionV>
                <wp:extent cx="400050" cy="361950"/>
                <wp:effectExtent l="0" t="0" r="19050" b="19050"/>
                <wp:wrapNone/>
                <wp:docPr id="210" name="Овал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2</w:t>
                            </w:r>
                            <w:r w:rsidRPr="006E2C8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noProof/>
                                <w:color w:val="0070C0"/>
                                <w:sz w:val="24"/>
                                <w:szCs w:val="28"/>
                                <w:lang w:val="ru-RU" w:eastAsia="ru-RU"/>
                              </w:rPr>
                              <w:drawing>
                                <wp:inline distT="0" distB="0" distL="0" distR="0">
                                  <wp:extent cx="87630" cy="79664"/>
                                  <wp:effectExtent l="0" t="0" r="7620" b="0"/>
                                  <wp:docPr id="211" name="Рисунок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630" cy="79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10635" id="Овал 210" o:spid="_x0000_s1049" style="position:absolute;left:0;text-align:left;margin-left:-45pt;margin-top:72.75pt;width:31.5pt;height:2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2</w:t>
                      </w:r>
                      <w:r w:rsidRPr="006E2C8C"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noProof/>
                          <w:color w:val="0070C0"/>
                          <w:sz w:val="24"/>
                          <w:szCs w:val="28"/>
                          <w:lang w:val="ru-RU" w:eastAsia="ru-RU"/>
                        </w:rPr>
                        <w:drawing>
                          <wp:inline distT="0" distB="0" distL="0" distR="0">
                            <wp:extent cx="87630" cy="79664"/>
                            <wp:effectExtent l="0" t="0" r="7620" b="0"/>
                            <wp:docPr id="211" name="Рисунок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630" cy="796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710635" wp14:editId="6007FCFD">
                <wp:simplePos x="0" y="0"/>
                <wp:positionH relativeFrom="column">
                  <wp:posOffset>-571500</wp:posOffset>
                </wp:positionH>
                <wp:positionV relativeFrom="paragraph">
                  <wp:posOffset>371475</wp:posOffset>
                </wp:positionV>
                <wp:extent cx="400050" cy="361950"/>
                <wp:effectExtent l="0" t="0" r="19050" b="19050"/>
                <wp:wrapNone/>
                <wp:docPr id="209" name="Овал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C8C" w:rsidRPr="001F399B" w:rsidRDefault="006E2C8C" w:rsidP="006E2C8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10635" id="Овал 209" o:spid="_x0000_s1050" style="position:absolute;left:0;text-align:left;margin-left:-45pt;margin-top:29.25pt;width:31.5pt;height:28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6E2C8C" w:rsidRPr="001F399B" w:rsidRDefault="006E2C8C" w:rsidP="006E2C8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E54EA">
        <w:rPr>
          <w:noProof/>
          <w:lang w:val="ru-RU" w:eastAsia="ru-RU"/>
        </w:rPr>
        <w:drawing>
          <wp:inline distT="0" distB="0" distL="0" distR="0">
            <wp:extent cx="8229600" cy="4933950"/>
            <wp:effectExtent l="0" t="0" r="0" b="0"/>
            <wp:docPr id="153" name="Рисунок 153" descr="C:\Users\tema-_000\Desktop\Безымянный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ma-_000\Desktop\Безымянный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Default="00593E5C" w:rsidP="00593E5C">
      <w:pPr>
        <w:jc w:val="center"/>
      </w:pPr>
      <w:r>
        <w:rPr>
          <w:i/>
          <w:lang w:val="ru-RU"/>
        </w:rPr>
        <w:t>Рисунок 9. Стартовое окно выбора фильтров</w:t>
      </w:r>
    </w:p>
    <w:p w:rsidR="00A23579" w:rsidRDefault="00593E5C" w:rsidP="00A23579">
      <w:pPr>
        <w:pStyle w:val="4"/>
      </w:pPr>
      <w:r>
        <w:rPr>
          <w:lang w:val="ru-RU"/>
        </w:rPr>
        <w:lastRenderedPageBreak/>
        <w:t>Выбор фильтра</w:t>
      </w:r>
    </w:p>
    <w:p w:rsidR="00A23579" w:rsidRDefault="00EE6346" w:rsidP="00A23579">
      <w:r>
        <w:rPr>
          <w:noProof/>
          <w:lang w:val="ru-RU" w:eastAsia="ru-RU"/>
        </w:rPr>
        <w:drawing>
          <wp:inline distT="0" distB="0" distL="0" distR="0">
            <wp:extent cx="8229600" cy="4933950"/>
            <wp:effectExtent l="0" t="0" r="0" b="0"/>
            <wp:docPr id="154" name="Рисунок 154" descr="C:\Users\tema-_000\Desktop\Безымянный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ma-_000\Desktop\Безымянный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Pr="00593E5C" w:rsidRDefault="00593E5C" w:rsidP="00593E5C">
      <w:pPr>
        <w:jc w:val="center"/>
      </w:pPr>
      <w:r>
        <w:rPr>
          <w:i/>
          <w:lang w:val="ru-RU"/>
        </w:rPr>
        <w:t>Рисунок 10. Выбор фильтра</w:t>
      </w:r>
    </w:p>
    <w:p w:rsidR="00806EE3" w:rsidRDefault="00593E5C" w:rsidP="00806EE3">
      <w:pPr>
        <w:pStyle w:val="4"/>
      </w:pPr>
      <w:r>
        <w:rPr>
          <w:lang w:val="ru-RU"/>
        </w:rPr>
        <w:lastRenderedPageBreak/>
        <w:t>Наведение мышкой на фильтр</w:t>
      </w:r>
    </w:p>
    <w:p w:rsidR="00806EE3" w:rsidRDefault="00EE6346" w:rsidP="00806EE3">
      <w:r>
        <w:rPr>
          <w:noProof/>
          <w:lang w:val="ru-RU" w:eastAsia="ru-RU"/>
        </w:rPr>
        <w:drawing>
          <wp:inline distT="0" distB="0" distL="0" distR="0">
            <wp:extent cx="8229600" cy="4933950"/>
            <wp:effectExtent l="0" t="0" r="0" b="0"/>
            <wp:docPr id="155" name="Рисунок 155" descr="C:\Users\tema-_000\Desktop\Безымянный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ma-_000\Desktop\Безымянный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Pr="00593E5C" w:rsidRDefault="00593E5C" w:rsidP="00593E5C">
      <w:pPr>
        <w:jc w:val="center"/>
        <w:rPr>
          <w:lang w:val="ru-RU"/>
        </w:rPr>
      </w:pPr>
      <w:r>
        <w:rPr>
          <w:i/>
          <w:lang w:val="ru-RU"/>
        </w:rPr>
        <w:t>Рисунок 11. Наведение мышкой на фильтр</w:t>
      </w:r>
    </w:p>
    <w:p w:rsidR="00806EE3" w:rsidRPr="00593E5C" w:rsidRDefault="00593E5C" w:rsidP="00806EE3">
      <w:pPr>
        <w:pStyle w:val="4"/>
        <w:rPr>
          <w:lang w:val="ru-RU"/>
        </w:rPr>
      </w:pPr>
      <w:r>
        <w:rPr>
          <w:lang w:val="ru-RU"/>
        </w:rPr>
        <w:lastRenderedPageBreak/>
        <w:t>Выбор критерия фильтра</w:t>
      </w:r>
    </w:p>
    <w:p w:rsidR="00806EE3" w:rsidRDefault="007E54EA" w:rsidP="00806EE3">
      <w:r>
        <w:rPr>
          <w:noProof/>
          <w:lang w:val="ru-RU" w:eastAsia="ru-RU"/>
        </w:rPr>
        <w:drawing>
          <wp:inline distT="0" distB="0" distL="0" distR="0">
            <wp:extent cx="8229600" cy="4933950"/>
            <wp:effectExtent l="0" t="0" r="0" b="0"/>
            <wp:docPr id="152" name="Рисунок 152" descr="C:\Users\tema-_000\Desktop\Безымянный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ma-_000\Desktop\Безымянный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Pr="00593E5C" w:rsidRDefault="00593E5C" w:rsidP="00593E5C">
      <w:pPr>
        <w:jc w:val="center"/>
        <w:rPr>
          <w:i/>
          <w:lang w:val="ru-RU"/>
        </w:rPr>
      </w:pPr>
      <w:r w:rsidRPr="00593E5C">
        <w:rPr>
          <w:i/>
          <w:lang w:val="ru-RU"/>
        </w:rPr>
        <w:t>Рисунок 12. Выбор критерия фильтра</w:t>
      </w:r>
    </w:p>
    <w:p w:rsidR="00EE6346" w:rsidRDefault="00593E5C" w:rsidP="00EE6346">
      <w:pPr>
        <w:pStyle w:val="4"/>
      </w:pPr>
      <w:r>
        <w:rPr>
          <w:lang w:val="ru-RU"/>
        </w:rPr>
        <w:lastRenderedPageBreak/>
        <w:t>Окно программы после выбора фильтра</w:t>
      </w:r>
    </w:p>
    <w:p w:rsidR="00EE6346" w:rsidRDefault="00A03E72" w:rsidP="00EE6346">
      <w:r>
        <w:rPr>
          <w:noProof/>
          <w:lang w:val="ru-RU" w:eastAsia="ru-RU"/>
        </w:rPr>
        <w:drawing>
          <wp:inline distT="0" distB="0" distL="0" distR="0">
            <wp:extent cx="8229600" cy="4933950"/>
            <wp:effectExtent l="0" t="0" r="0" b="0"/>
            <wp:docPr id="195" name="Рисунок 195" descr="C:\Users\tema-_000\Desktop\Безымянный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ma-_000\Desktop\Безымянный2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Pr="00593E5C" w:rsidRDefault="00593E5C" w:rsidP="00593E5C">
      <w:pPr>
        <w:jc w:val="center"/>
        <w:rPr>
          <w:lang w:val="ru-RU"/>
        </w:rPr>
      </w:pPr>
      <w:r>
        <w:rPr>
          <w:i/>
          <w:lang w:val="ru-RU"/>
        </w:rPr>
        <w:t>Рисунок 13. Окно программы после выбора фильтра</w:t>
      </w:r>
    </w:p>
    <w:p w:rsidR="00EE6346" w:rsidRPr="00593E5C" w:rsidRDefault="00593E5C" w:rsidP="00EE6346">
      <w:pPr>
        <w:pStyle w:val="4"/>
        <w:rPr>
          <w:lang w:val="ru-RU"/>
        </w:rPr>
      </w:pPr>
      <w:r>
        <w:rPr>
          <w:lang w:val="ru-RU"/>
        </w:rPr>
        <w:lastRenderedPageBreak/>
        <w:t>Расширение списка фильтров</w:t>
      </w:r>
    </w:p>
    <w:p w:rsidR="00EE6346" w:rsidRDefault="00A03E72" w:rsidP="00EE6346">
      <w:r>
        <w:rPr>
          <w:noProof/>
          <w:lang w:val="ru-RU" w:eastAsia="ru-RU"/>
        </w:rPr>
        <w:drawing>
          <wp:inline distT="0" distB="0" distL="0" distR="0">
            <wp:extent cx="8220075" cy="4933950"/>
            <wp:effectExtent l="0" t="0" r="9525" b="0"/>
            <wp:docPr id="196" name="Рисунок 196" descr="C:\Users\tema-_000\Desktop\Безымянный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ma-_000\Desktop\Безымянный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Pr="00593E5C" w:rsidRDefault="00593E5C" w:rsidP="00593E5C">
      <w:pPr>
        <w:jc w:val="center"/>
        <w:rPr>
          <w:lang w:val="ru-RU"/>
        </w:rPr>
      </w:pPr>
      <w:r>
        <w:rPr>
          <w:i/>
          <w:lang w:val="ru-RU"/>
        </w:rPr>
        <w:t>Рисунок 14. Расширение списка фильтров</w:t>
      </w:r>
    </w:p>
    <w:p w:rsidR="00EE6346" w:rsidRPr="00593E5C" w:rsidRDefault="00593E5C" w:rsidP="00EE6346">
      <w:pPr>
        <w:pStyle w:val="4"/>
        <w:rPr>
          <w:lang w:val="ru-RU"/>
        </w:rPr>
      </w:pPr>
      <w:r>
        <w:rPr>
          <w:lang w:val="ru-RU"/>
        </w:rPr>
        <w:lastRenderedPageBreak/>
        <w:t>Добавление новых фильтров через «ИЛИ»</w:t>
      </w:r>
    </w:p>
    <w:p w:rsidR="0053415E" w:rsidRDefault="00A03E72" w:rsidP="0053415E">
      <w:r>
        <w:rPr>
          <w:noProof/>
          <w:lang w:val="ru-RU" w:eastAsia="ru-RU"/>
        </w:rPr>
        <w:drawing>
          <wp:inline distT="0" distB="0" distL="0" distR="0">
            <wp:extent cx="8229600" cy="4933950"/>
            <wp:effectExtent l="0" t="0" r="0" b="0"/>
            <wp:docPr id="197" name="Рисунок 197" descr="C:\Users\tema-_000\Desktop\Безымянный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ma-_000\Desktop\Безымянный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Pr="00593E5C" w:rsidRDefault="00593E5C" w:rsidP="00593E5C">
      <w:pPr>
        <w:jc w:val="center"/>
        <w:rPr>
          <w:lang w:val="ru-RU"/>
        </w:rPr>
      </w:pPr>
      <w:r>
        <w:rPr>
          <w:i/>
          <w:lang w:val="ru-RU"/>
        </w:rPr>
        <w:t>Рисунок 15. Добавление новых фильтров через «ИЛИ»</w:t>
      </w:r>
    </w:p>
    <w:p w:rsidR="0053415E" w:rsidRDefault="0053415E" w:rsidP="006E2C8C">
      <w:pPr>
        <w:pStyle w:val="3"/>
        <w:ind w:left="0" w:hanging="12"/>
        <w:rPr>
          <w:lang w:val="ru-RU"/>
        </w:rPr>
      </w:pPr>
      <w:bookmarkStart w:id="12" w:name="_Toc375882037"/>
      <w:r>
        <w:rPr>
          <w:lang w:val="ru-RU"/>
        </w:rPr>
        <w:lastRenderedPageBreak/>
        <w:t>Шаг 3</w:t>
      </w:r>
      <w:bookmarkEnd w:id="12"/>
    </w:p>
    <w:p w:rsidR="006E2C8C" w:rsidRDefault="006E2C8C" w:rsidP="006E2C8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8220075" cy="4933950"/>
            <wp:effectExtent l="0" t="0" r="9525" b="0"/>
            <wp:docPr id="198" name="Рисунок 198" descr="C:\Users\tema-_000\Desktop\Безымянный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ma-_000\Desktop\Безымянный3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5C" w:rsidRDefault="00593E5C" w:rsidP="00593E5C">
      <w:pPr>
        <w:jc w:val="center"/>
        <w:rPr>
          <w:i/>
          <w:lang w:val="ru-RU"/>
        </w:rPr>
      </w:pPr>
      <w:r>
        <w:rPr>
          <w:i/>
          <w:lang w:val="ru-RU"/>
        </w:rPr>
        <w:t>Рисунок 16. Выбор действия над результатами фильтров</w:t>
      </w:r>
    </w:p>
    <w:p w:rsidR="00693529" w:rsidRPr="008C2A1B" w:rsidRDefault="00693529" w:rsidP="00593E5C">
      <w:pPr>
        <w:jc w:val="center"/>
        <w:rPr>
          <w:lang w:val="ru-RU"/>
        </w:rPr>
      </w:pPr>
    </w:p>
    <w:p w:rsidR="006E2C8C" w:rsidRPr="006E2C8C" w:rsidRDefault="006E2C8C" w:rsidP="006E2C8C">
      <w:pPr>
        <w:pStyle w:val="3"/>
        <w:ind w:left="0" w:hanging="12"/>
        <w:rPr>
          <w:lang w:val="ru-RU"/>
        </w:rPr>
      </w:pPr>
      <w:bookmarkStart w:id="13" w:name="_Toc375882038"/>
      <w:r>
        <w:rPr>
          <w:lang w:val="ru-RU"/>
        </w:rPr>
        <w:lastRenderedPageBreak/>
        <w:t>Помощь</w:t>
      </w:r>
      <w:bookmarkEnd w:id="13"/>
    </w:p>
    <w:p w:rsidR="00A03E72" w:rsidRDefault="00693529" w:rsidP="00A03E72">
      <w:r>
        <w:rPr>
          <w:noProof/>
          <w:lang w:val="ru-RU" w:eastAsia="ru-RU"/>
        </w:rPr>
        <w:drawing>
          <wp:inline distT="0" distB="0" distL="0" distR="0">
            <wp:extent cx="8229600" cy="4724400"/>
            <wp:effectExtent l="0" t="0" r="0" b="0"/>
            <wp:docPr id="230" name="Рисунок 230" descr="C:\Users\tema-_000\Desktop\Безымянныйhel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a-_000\Desktop\Безымянныйhelp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29" w:rsidRDefault="00693529" w:rsidP="00A03E72">
      <w:r>
        <w:rPr>
          <w:noProof/>
          <w:lang w:val="ru-RU" w:eastAsia="ru-RU"/>
        </w:rPr>
        <w:lastRenderedPageBreak/>
        <w:drawing>
          <wp:inline distT="0" distB="0" distL="0" distR="0">
            <wp:extent cx="8229600" cy="4933950"/>
            <wp:effectExtent l="0" t="0" r="0" b="0"/>
            <wp:docPr id="231" name="Рисунок 231" descr="C:\Users\tema-_000\Desktop\Безымянныйhel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a-_000\Desktop\Безымянныйhelp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29" w:rsidRPr="006E2C8C" w:rsidRDefault="00693529" w:rsidP="00A03E72"/>
    <w:p w:rsidR="0053415E" w:rsidRPr="0053415E" w:rsidRDefault="0053415E" w:rsidP="0053415E">
      <w:pPr>
        <w:rPr>
          <w:lang w:val="ru-RU"/>
        </w:rPr>
      </w:pPr>
    </w:p>
    <w:sectPr w:rsidR="0053415E" w:rsidRPr="0053415E" w:rsidSect="00202E88">
      <w:headerReference w:type="default" r:id="rId31"/>
      <w:footerReference w:type="default" r:id="rId32"/>
      <w:pgSz w:w="15840" w:h="12240" w:orient="landscape" w:code="1"/>
      <w:pgMar w:top="1440" w:right="1440" w:bottom="1440" w:left="1440" w:header="51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E97" w:rsidRDefault="00A34E97" w:rsidP="007732EC">
      <w:pPr>
        <w:spacing w:after="0" w:line="240" w:lineRule="auto"/>
      </w:pPr>
      <w:r>
        <w:separator/>
      </w:r>
    </w:p>
  </w:endnote>
  <w:endnote w:type="continuationSeparator" w:id="0">
    <w:p w:rsidR="00A34E97" w:rsidRDefault="00A34E97" w:rsidP="00773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2EC" w:rsidRDefault="007732EC" w:rsidP="00042EB5">
    <w:pPr>
      <w:pStyle w:val="af8"/>
      <w:tabs>
        <w:tab w:val="clear" w:pos="9355"/>
        <w:tab w:val="right" w:pos="9356"/>
      </w:tabs>
      <w:ind w:left="8222" w:firstLine="28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E97" w:rsidRDefault="00A34E97" w:rsidP="007732EC">
      <w:pPr>
        <w:spacing w:after="0" w:line="240" w:lineRule="auto"/>
      </w:pPr>
      <w:r>
        <w:separator/>
      </w:r>
    </w:p>
  </w:footnote>
  <w:footnote w:type="continuationSeparator" w:id="0">
    <w:p w:rsidR="00A34E97" w:rsidRDefault="00A34E97" w:rsidP="00773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2EC" w:rsidRDefault="007732EC" w:rsidP="00A164DB">
    <w:pPr>
      <w:pStyle w:val="af6"/>
      <w:ind w:left="284" w:firstLine="15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469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AFD0836"/>
    <w:multiLevelType w:val="hybridMultilevel"/>
    <w:tmpl w:val="5CEEA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9861CC"/>
    <w:multiLevelType w:val="hybridMultilevel"/>
    <w:tmpl w:val="27DEE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264969"/>
    <w:multiLevelType w:val="hybridMultilevel"/>
    <w:tmpl w:val="F5EAA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956"/>
    <w:rsid w:val="00026591"/>
    <w:rsid w:val="00042EB5"/>
    <w:rsid w:val="000C7704"/>
    <w:rsid w:val="00102D91"/>
    <w:rsid w:val="0012409E"/>
    <w:rsid w:val="001B08AF"/>
    <w:rsid w:val="001D3A81"/>
    <w:rsid w:val="001F399B"/>
    <w:rsid w:val="001F3E84"/>
    <w:rsid w:val="00202E88"/>
    <w:rsid w:val="00241930"/>
    <w:rsid w:val="002A25B8"/>
    <w:rsid w:val="00331D5A"/>
    <w:rsid w:val="0037498D"/>
    <w:rsid w:val="003C1E12"/>
    <w:rsid w:val="003C1F8D"/>
    <w:rsid w:val="003C752F"/>
    <w:rsid w:val="004071EC"/>
    <w:rsid w:val="00422389"/>
    <w:rsid w:val="004230A9"/>
    <w:rsid w:val="00442A94"/>
    <w:rsid w:val="00461A5D"/>
    <w:rsid w:val="0046236B"/>
    <w:rsid w:val="00480697"/>
    <w:rsid w:val="00492CF9"/>
    <w:rsid w:val="004A792F"/>
    <w:rsid w:val="0053415E"/>
    <w:rsid w:val="00537D8A"/>
    <w:rsid w:val="005517DD"/>
    <w:rsid w:val="00552E53"/>
    <w:rsid w:val="005911AA"/>
    <w:rsid w:val="00593E5C"/>
    <w:rsid w:val="005D4744"/>
    <w:rsid w:val="005D7465"/>
    <w:rsid w:val="005E4C28"/>
    <w:rsid w:val="006152C7"/>
    <w:rsid w:val="00626B70"/>
    <w:rsid w:val="006438AB"/>
    <w:rsid w:val="00645FAA"/>
    <w:rsid w:val="00693529"/>
    <w:rsid w:val="006C7A78"/>
    <w:rsid w:val="006D38B6"/>
    <w:rsid w:val="006E2C8C"/>
    <w:rsid w:val="00727B7A"/>
    <w:rsid w:val="0073224B"/>
    <w:rsid w:val="007379F3"/>
    <w:rsid w:val="00755D3F"/>
    <w:rsid w:val="007732EC"/>
    <w:rsid w:val="007E54EA"/>
    <w:rsid w:val="007E5773"/>
    <w:rsid w:val="00806EE3"/>
    <w:rsid w:val="00843CC2"/>
    <w:rsid w:val="008675BB"/>
    <w:rsid w:val="008B2CA1"/>
    <w:rsid w:val="008C2A1B"/>
    <w:rsid w:val="008F6202"/>
    <w:rsid w:val="00905C38"/>
    <w:rsid w:val="00935487"/>
    <w:rsid w:val="009A0041"/>
    <w:rsid w:val="00A03A86"/>
    <w:rsid w:val="00A03E72"/>
    <w:rsid w:val="00A164DB"/>
    <w:rsid w:val="00A23579"/>
    <w:rsid w:val="00A34E97"/>
    <w:rsid w:val="00A70B84"/>
    <w:rsid w:val="00A837B2"/>
    <w:rsid w:val="00AA51BF"/>
    <w:rsid w:val="00AF52F7"/>
    <w:rsid w:val="00B10B41"/>
    <w:rsid w:val="00B43633"/>
    <w:rsid w:val="00BB7959"/>
    <w:rsid w:val="00BF77F0"/>
    <w:rsid w:val="00C177FA"/>
    <w:rsid w:val="00C97956"/>
    <w:rsid w:val="00CE453C"/>
    <w:rsid w:val="00CE4FBB"/>
    <w:rsid w:val="00CE7CAF"/>
    <w:rsid w:val="00D40723"/>
    <w:rsid w:val="00E03FDC"/>
    <w:rsid w:val="00EC4DF0"/>
    <w:rsid w:val="00EE6346"/>
    <w:rsid w:val="00F000DF"/>
    <w:rsid w:val="00F9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8B03B63-CE52-4993-BE34-07F562476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7B2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5911AA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911AA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C4DF0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70C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438AB"/>
    <w:pPr>
      <w:spacing w:after="0" w:line="240" w:lineRule="auto"/>
      <w:contextualSpacing/>
    </w:pPr>
    <w:rPr>
      <w:rFonts w:ascii="Constantia" w:eastAsiaTheme="majorEastAsia" w:hAnsi="Constantia" w:cstheme="majorBidi"/>
      <w:color w:val="0070C0"/>
      <w:sz w:val="72"/>
      <w:szCs w:val="56"/>
    </w:rPr>
  </w:style>
  <w:style w:type="character" w:customStyle="1" w:styleId="a4">
    <w:name w:val="Название Знак"/>
    <w:basedOn w:val="a0"/>
    <w:link w:val="a3"/>
    <w:uiPriority w:val="10"/>
    <w:rsid w:val="006438AB"/>
    <w:rPr>
      <w:rFonts w:ascii="Constantia" w:eastAsiaTheme="majorEastAsia" w:hAnsi="Constantia" w:cstheme="majorBidi"/>
      <w:color w:val="0070C0"/>
      <w:sz w:val="72"/>
      <w:szCs w:val="56"/>
    </w:rPr>
  </w:style>
  <w:style w:type="paragraph" w:styleId="a5">
    <w:name w:val="Subtitle"/>
    <w:basedOn w:val="a"/>
    <w:next w:val="a"/>
    <w:link w:val="a6"/>
    <w:uiPriority w:val="11"/>
    <w:pPr>
      <w:numPr>
        <w:ilvl w:val="1"/>
      </w:numPr>
      <w:ind w:firstLine="680"/>
    </w:pPr>
    <w:rPr>
      <w:color w:val="5A5A5A" w:themeColor="text1" w:themeTint="A5"/>
      <w:spacing w:val="10"/>
    </w:rPr>
  </w:style>
  <w:style w:type="character" w:customStyle="1" w:styleId="a6">
    <w:name w:val="Подзаголовок Знак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Заголовок 1 Знак"/>
    <w:basedOn w:val="a0"/>
    <w:link w:val="1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character" w:customStyle="1" w:styleId="20">
    <w:name w:val="Заголовок 2 Знак"/>
    <w:basedOn w:val="a0"/>
    <w:link w:val="2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EC4DF0"/>
    <w:rPr>
      <w:rFonts w:asciiTheme="majorHAnsi" w:eastAsiaTheme="majorEastAsia" w:hAnsiTheme="majorHAnsi" w:cstheme="majorBidi"/>
      <w:b/>
      <w:bCs/>
      <w:color w:val="0070C0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rPr>
      <w:i/>
      <w:iCs/>
      <w:color w:val="auto"/>
    </w:rPr>
  </w:style>
  <w:style w:type="character" w:styleId="a9">
    <w:name w:val="Intense Emphasis"/>
    <w:basedOn w:val="a0"/>
    <w:uiPriority w:val="21"/>
    <w:qFormat/>
    <w:rPr>
      <w:b/>
      <w:bCs/>
      <w:i/>
      <w:iCs/>
      <w:caps/>
    </w:rPr>
  </w:style>
  <w:style w:type="character" w:styleId="aa">
    <w:name w:val="Strong"/>
    <w:basedOn w:val="a0"/>
    <w:uiPriority w:val="22"/>
    <w:rPr>
      <w:b/>
      <w:bCs/>
      <w:color w:val="000000" w:themeColor="text1"/>
    </w:rPr>
  </w:style>
  <w:style w:type="paragraph" w:styleId="21">
    <w:name w:val="Quote"/>
    <w:basedOn w:val="a"/>
    <w:next w:val="a"/>
    <w:link w:val="22"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b">
    <w:name w:val="Intense Quote"/>
    <w:basedOn w:val="a"/>
    <w:link w:val="ac"/>
    <w:uiPriority w:val="30"/>
    <w:qFormat/>
    <w:rsid w:val="00A837B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left"/>
    </w:pPr>
    <w:rPr>
      <w:rFonts w:ascii="Tahoma" w:hAnsi="Tahoma"/>
      <w:color w:val="14415C" w:themeColor="accent3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A837B2"/>
    <w:rPr>
      <w:rFonts w:ascii="Tahoma" w:hAnsi="Tahoma"/>
      <w:color w:val="14415C" w:themeColor="accent3" w:themeShade="BF"/>
      <w:shd w:val="clear" w:color="auto" w:fill="F2F2F2" w:themeFill="background1" w:themeFillShade="F2"/>
    </w:rPr>
  </w:style>
  <w:style w:type="character" w:styleId="ad">
    <w:name w:val="Subtle Reference"/>
    <w:basedOn w:val="a0"/>
    <w:uiPriority w:val="31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rPr>
      <w:b/>
      <w:bCs/>
      <w:smallCaps/>
      <w:u w:val="single"/>
    </w:rPr>
  </w:style>
  <w:style w:type="character" w:styleId="af">
    <w:name w:val="Book Title"/>
    <w:basedOn w:val="a0"/>
    <w:uiPriority w:val="33"/>
    <w:rPr>
      <w:b w:val="0"/>
      <w:bCs w:val="0"/>
      <w:smallCaps/>
      <w:spacing w:val="5"/>
    </w:rPr>
  </w:style>
  <w:style w:type="paragraph" w:styleId="af0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pPr>
      <w:outlineLvl w:val="9"/>
    </w:pPr>
  </w:style>
  <w:style w:type="paragraph" w:styleId="af2">
    <w:name w:val="No Spacing"/>
    <w:link w:val="af3"/>
    <w:uiPriority w:val="1"/>
    <w:qFormat/>
    <w:pPr>
      <w:spacing w:after="0" w:line="240" w:lineRule="auto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table" w:styleId="af5">
    <w:name w:val="Table Grid"/>
    <w:basedOn w:val="a1"/>
    <w:rsid w:val="00C97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C979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7732EC"/>
  </w:style>
  <w:style w:type="paragraph" w:styleId="af8">
    <w:name w:val="footer"/>
    <w:basedOn w:val="a"/>
    <w:link w:val="af9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7732EC"/>
  </w:style>
  <w:style w:type="character" w:customStyle="1" w:styleId="af3">
    <w:name w:val="Без интервала Знак"/>
    <w:basedOn w:val="a0"/>
    <w:link w:val="af2"/>
    <w:uiPriority w:val="1"/>
    <w:rsid w:val="00442A94"/>
  </w:style>
  <w:style w:type="character" w:styleId="afa">
    <w:name w:val="Placeholder Text"/>
    <w:basedOn w:val="a0"/>
    <w:uiPriority w:val="99"/>
    <w:semiHidden/>
    <w:rsid w:val="00442A94"/>
    <w:rPr>
      <w:color w:val="808080"/>
    </w:rPr>
  </w:style>
  <w:style w:type="paragraph" w:styleId="12">
    <w:name w:val="toc 1"/>
    <w:basedOn w:val="a"/>
    <w:next w:val="a"/>
    <w:autoRedefine/>
    <w:uiPriority w:val="39"/>
    <w:unhideWhenUsed/>
    <w:rsid w:val="005D474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D4744"/>
    <w:pPr>
      <w:spacing w:after="100"/>
      <w:ind w:left="220"/>
    </w:pPr>
  </w:style>
  <w:style w:type="character" w:styleId="afb">
    <w:name w:val="Hyperlink"/>
    <w:basedOn w:val="a0"/>
    <w:uiPriority w:val="99"/>
    <w:unhideWhenUsed/>
    <w:rsid w:val="005D4744"/>
    <w:rPr>
      <w:color w:val="6B9F25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80697"/>
    <w:pPr>
      <w:spacing w:after="100"/>
      <w:ind w:left="440"/>
    </w:pPr>
  </w:style>
  <w:style w:type="paragraph" w:styleId="afc">
    <w:name w:val="Balloon Text"/>
    <w:basedOn w:val="a"/>
    <w:link w:val="afd"/>
    <w:uiPriority w:val="99"/>
    <w:semiHidden/>
    <w:unhideWhenUsed/>
    <w:rsid w:val="006935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6935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1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N\AppData\Roaming\Microsoft\&#1064;&#1072;&#1073;&#1083;&#1086;&#1085;&#1099;\&#1041;&#1083;&#1072;&#1085;&#1082;%20&#1089;%20&#1086;&#1092;&#1086;&#1088;&#1084;&#1083;&#1077;&#1085;&#1080;&#1077;&#1084;%20&#1054;&#1090;&#1095;&#1077;&#1090;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6138D1-41CD-44E2-8AE9-C1322606B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с оформлением Отчет.dotx</Template>
  <TotalTime>1498</TotalTime>
  <Pages>1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UI и диалог с пользователем</vt:lpstr>
    </vt:vector>
  </TitlesOfParts>
  <Company/>
  <LinksUpToDate>false</LinksUpToDate>
  <CharactersWithSpaces>4693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UI и диалог с пользователем</dc:title>
  <dc:subject>Студент (ы) группы с8404:</dc:subject>
  <dc:creator>Трикашный а.</dc:creator>
  <cp:keywords/>
  <dc:description/>
  <cp:lastModifiedBy>Артём Трикашный</cp:lastModifiedBy>
  <cp:revision>6</cp:revision>
  <cp:lastPrinted>2013-09-26T15:24:00Z</cp:lastPrinted>
  <dcterms:created xsi:type="dcterms:W3CDTF">2013-11-21T10:07:00Z</dcterms:created>
  <dcterms:modified xsi:type="dcterms:W3CDTF">2013-12-26T17:32:00Z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